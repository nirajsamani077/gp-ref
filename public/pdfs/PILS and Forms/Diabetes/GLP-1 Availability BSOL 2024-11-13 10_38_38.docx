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05BB3" w14:textId="51ADCD80" w:rsidR="00F94C5F" w:rsidRPr="00CC7807" w:rsidRDefault="00EA0E4A" w:rsidP="00C01DC4">
      <w:pPr>
        <w:pStyle w:val="Header"/>
        <w:ind w:right="141" w:firstLine="6521"/>
        <w:jc w:val="right"/>
        <w:rPr>
          <w:rFonts w:ascii="Arial" w:hAnsi="Arial" w:cs="Arial"/>
          <w:color w:val="1A1A1A"/>
          <w:sz w:val="22"/>
          <w:szCs w:val="22"/>
        </w:rPr>
      </w:pPr>
      <w:r>
        <w:rPr>
          <w:rFonts w:ascii="Arial" w:hAnsi="Arial" w:cs="Arial"/>
          <w:color w:val="1A1A1A"/>
          <w:sz w:val="22"/>
          <w:szCs w:val="22"/>
        </w:rPr>
        <w:t>8</w:t>
      </w:r>
      <w:r w:rsidRPr="00EA0E4A">
        <w:rPr>
          <w:rFonts w:ascii="Arial" w:hAnsi="Arial" w:cs="Arial"/>
          <w:color w:val="1A1A1A"/>
          <w:sz w:val="22"/>
          <w:szCs w:val="22"/>
          <w:vertAlign w:val="superscript"/>
        </w:rPr>
        <w:t>th</w:t>
      </w:r>
      <w:r>
        <w:rPr>
          <w:rFonts w:ascii="Arial" w:hAnsi="Arial" w:cs="Arial"/>
          <w:color w:val="1A1A1A"/>
          <w:sz w:val="22"/>
          <w:szCs w:val="22"/>
        </w:rPr>
        <w:t xml:space="preserve"> Floor</w:t>
      </w:r>
    </w:p>
    <w:p w14:paraId="173ADC17" w14:textId="28C96A51" w:rsidR="00F94C5F" w:rsidRPr="00CC7807" w:rsidRDefault="00EA0E4A" w:rsidP="00C01DC4">
      <w:pPr>
        <w:pStyle w:val="Header"/>
        <w:ind w:right="141" w:firstLine="6521"/>
        <w:jc w:val="right"/>
        <w:rPr>
          <w:rFonts w:ascii="Arial" w:hAnsi="Arial" w:cs="Arial"/>
          <w:color w:val="1A1A1A"/>
          <w:sz w:val="22"/>
          <w:szCs w:val="22"/>
        </w:rPr>
      </w:pPr>
      <w:r>
        <w:rPr>
          <w:rFonts w:ascii="Arial" w:hAnsi="Arial" w:cs="Arial"/>
          <w:color w:val="1A1A1A"/>
          <w:sz w:val="22"/>
          <w:szCs w:val="22"/>
        </w:rPr>
        <w:t>Alpha Tower</w:t>
      </w:r>
    </w:p>
    <w:p w14:paraId="481A0DB6" w14:textId="3DD769C8" w:rsidR="00F94C5F" w:rsidRPr="00CC7807" w:rsidRDefault="00EA0E4A" w:rsidP="00C01DC4">
      <w:pPr>
        <w:pStyle w:val="Header"/>
        <w:ind w:right="141" w:firstLine="6521"/>
        <w:jc w:val="right"/>
        <w:rPr>
          <w:rFonts w:ascii="Arial" w:hAnsi="Arial" w:cs="Arial"/>
          <w:color w:val="1A1A1A"/>
          <w:sz w:val="22"/>
          <w:szCs w:val="22"/>
        </w:rPr>
      </w:pPr>
      <w:r>
        <w:rPr>
          <w:rFonts w:ascii="Arial" w:hAnsi="Arial" w:cs="Arial"/>
          <w:color w:val="1A1A1A"/>
          <w:sz w:val="22"/>
          <w:szCs w:val="22"/>
        </w:rPr>
        <w:t>Suffolk Street Queensway</w:t>
      </w:r>
    </w:p>
    <w:p w14:paraId="2A8CD12A" w14:textId="7E6DE7E2" w:rsidR="00F94C5F" w:rsidRPr="00CC7807" w:rsidRDefault="00F94C5F" w:rsidP="00C01DC4">
      <w:pPr>
        <w:pStyle w:val="Header"/>
        <w:ind w:right="141" w:firstLine="6521"/>
        <w:jc w:val="right"/>
        <w:rPr>
          <w:rFonts w:ascii="Arial" w:hAnsi="Arial" w:cs="Arial"/>
          <w:color w:val="1A1A1A"/>
          <w:sz w:val="22"/>
          <w:szCs w:val="22"/>
        </w:rPr>
      </w:pPr>
      <w:r w:rsidRPr="00CC7807">
        <w:rPr>
          <w:rFonts w:ascii="Arial" w:hAnsi="Arial" w:cs="Arial"/>
          <w:color w:val="1A1A1A"/>
          <w:sz w:val="22"/>
          <w:szCs w:val="22"/>
        </w:rPr>
        <w:t xml:space="preserve">Birmingham </w:t>
      </w:r>
      <w:r w:rsidR="00EA0E4A">
        <w:rPr>
          <w:rFonts w:ascii="Arial" w:hAnsi="Arial" w:cs="Arial"/>
          <w:color w:val="1A1A1A"/>
          <w:sz w:val="22"/>
          <w:szCs w:val="22"/>
        </w:rPr>
        <w:t>B1 1TT</w:t>
      </w:r>
    </w:p>
    <w:p w14:paraId="77410E1F" w14:textId="77777777" w:rsidR="00F94C5F" w:rsidRPr="00CC7807" w:rsidRDefault="00F94C5F" w:rsidP="00C01DC4">
      <w:pPr>
        <w:pStyle w:val="Header"/>
        <w:ind w:right="141" w:firstLine="6521"/>
        <w:jc w:val="right"/>
        <w:rPr>
          <w:rFonts w:ascii="Arial" w:hAnsi="Arial" w:cs="Arial"/>
          <w:sz w:val="22"/>
          <w:szCs w:val="22"/>
        </w:rPr>
      </w:pPr>
    </w:p>
    <w:p w14:paraId="15C7C19C" w14:textId="5551200F" w:rsidR="00F94C5F" w:rsidRPr="00CC7807" w:rsidRDefault="00F94C5F" w:rsidP="00C01DC4">
      <w:pPr>
        <w:pStyle w:val="Header"/>
        <w:ind w:right="141" w:firstLine="6521"/>
        <w:jc w:val="right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B5B4B60" w14:textId="3AC3E3E3" w:rsidR="00F94C5F" w:rsidRPr="00CC7807" w:rsidRDefault="003514E5" w:rsidP="00C01DC4">
      <w:pPr>
        <w:pStyle w:val="Header"/>
        <w:ind w:right="141"/>
        <w:jc w:val="right"/>
        <w:rPr>
          <w:rFonts w:ascii="Arial" w:hAnsi="Arial" w:cs="Arial"/>
          <w:b/>
          <w:color w:val="000000" w:themeColor="text1"/>
          <w:sz w:val="22"/>
          <w:szCs w:val="22"/>
        </w:rPr>
      </w:pPr>
      <w:r w:rsidRPr="00CC7807">
        <w:rPr>
          <w:rFonts w:ascii="Arial" w:hAnsi="Arial" w:cs="Arial"/>
          <w:b/>
          <w:color w:val="0070C0"/>
          <w:sz w:val="22"/>
          <w:szCs w:val="22"/>
        </w:rPr>
        <w:t xml:space="preserve"> </w:t>
      </w:r>
    </w:p>
    <w:p w14:paraId="4249DF9D" w14:textId="5D3A6A32" w:rsidR="004E592F" w:rsidRDefault="00F94C5F" w:rsidP="004E592F">
      <w:pPr>
        <w:ind w:left="-426"/>
        <w:rPr>
          <w:rFonts w:ascii="Arial" w:hAnsi="Arial" w:cs="Arial"/>
        </w:rPr>
      </w:pPr>
      <w:r w:rsidRPr="00CC7807">
        <w:rPr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55F771" wp14:editId="3A028850">
                <wp:simplePos x="0" y="0"/>
                <wp:positionH relativeFrom="column">
                  <wp:posOffset>1322705</wp:posOffset>
                </wp:positionH>
                <wp:positionV relativeFrom="paragraph">
                  <wp:posOffset>1329055</wp:posOffset>
                </wp:positionV>
                <wp:extent cx="45719" cy="45719"/>
                <wp:effectExtent l="50800" t="25400" r="56515" b="57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2F906" w14:textId="77777777" w:rsidR="00F94C5F" w:rsidRPr="00544FED" w:rsidRDefault="00F94C5F" w:rsidP="00F94C5F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55F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4.15pt;margin-top:104.65pt;width:3.6pt;height:3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" filled="f" stroked="f">
                <v:textbox>
                  <w:txbxContent>
                    <w:p w14:paraId="59F2F906" w14:textId="77777777" w:rsidR="00F94C5F" w:rsidRPr="00544FED" w:rsidRDefault="00F94C5F" w:rsidP="00F94C5F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0714">
        <w:rPr>
          <w:rFonts w:ascii="Arial" w:hAnsi="Arial" w:cs="Arial"/>
          <w:sz w:val="22"/>
          <w:szCs w:val="22"/>
        </w:rPr>
        <w:t xml:space="preserve">       </w:t>
      </w:r>
      <w:r w:rsidR="0007318A">
        <w:rPr>
          <w:rFonts w:ascii="Arial" w:hAnsi="Arial" w:cs="Arial"/>
          <w:sz w:val="22"/>
          <w:szCs w:val="22"/>
        </w:rPr>
        <w:t>18</w:t>
      </w:r>
      <w:r w:rsidR="000E5ADD">
        <w:rPr>
          <w:rFonts w:ascii="Arial" w:hAnsi="Arial" w:cs="Arial"/>
          <w:sz w:val="22"/>
          <w:szCs w:val="22"/>
        </w:rPr>
        <w:t xml:space="preserve"> </w:t>
      </w:r>
      <w:r w:rsidR="00726436">
        <w:rPr>
          <w:rFonts w:ascii="Arial" w:hAnsi="Arial" w:cs="Arial"/>
          <w:sz w:val="22"/>
          <w:szCs w:val="22"/>
        </w:rPr>
        <w:t>October</w:t>
      </w:r>
      <w:r w:rsidR="00EF0825">
        <w:rPr>
          <w:rFonts w:ascii="Arial" w:hAnsi="Arial" w:cs="Arial"/>
          <w:sz w:val="22"/>
          <w:szCs w:val="22"/>
        </w:rPr>
        <w:t xml:space="preserve"> 2024 </w:t>
      </w:r>
      <w:r w:rsidR="008F61EE">
        <w:rPr>
          <w:rFonts w:ascii="Arial" w:hAnsi="Arial" w:cs="Arial"/>
          <w:sz w:val="22"/>
          <w:szCs w:val="22"/>
        </w:rPr>
        <w:t xml:space="preserve"> </w:t>
      </w:r>
    </w:p>
    <w:p w14:paraId="31540EE5" w14:textId="77777777" w:rsidR="009E4F25" w:rsidRDefault="009E4F25" w:rsidP="00B37E5B">
      <w:pPr>
        <w:jc w:val="both"/>
        <w:rPr>
          <w:rFonts w:ascii="Arial" w:hAnsi="Arial" w:cs="Arial"/>
          <w:sz w:val="22"/>
          <w:szCs w:val="22"/>
        </w:rPr>
      </w:pPr>
    </w:p>
    <w:p w14:paraId="6BFF58B7" w14:textId="77777777" w:rsidR="003274F6" w:rsidRDefault="003274F6" w:rsidP="00222A90"/>
    <w:p w14:paraId="1198C663" w14:textId="77777777" w:rsidR="003274F6" w:rsidRDefault="003274F6" w:rsidP="00222A90"/>
    <w:p w14:paraId="24CA2D9F" w14:textId="00672F93" w:rsidR="00222A90" w:rsidRDefault="00222A90" w:rsidP="00222A90">
      <w:r w:rsidRPr="00D75E70">
        <w:fldChar w:fldCharType="begin"/>
      </w:r>
      <w:r w:rsidRPr="00D75E70">
        <w:instrText xml:space="preserve">QUOTE </w:instrText>
      </w:r>
      <w:r w:rsidRPr="00D75E70">
        <w:rPr>
          <w:vanish/>
        </w:rPr>
        <w:instrText xml:space="preserve">%Transcriber.Initials :(F)(M)(L)% </w:instrText>
      </w:r>
      <w:r w:rsidRPr="00D75E70">
        <w:instrText>"Transcriptionist.Initials" \* UPPER \* MERGEFORMAT</w:instrText>
      </w:r>
      <w:r w:rsidRPr="00D75E70">
        <w:fldChar w:fldCharType="end"/>
      </w:r>
    </w:p>
    <w:p w14:paraId="7B44F6B6" w14:textId="38A058D0" w:rsidR="00222A90" w:rsidRPr="00222A90" w:rsidRDefault="00222A90" w:rsidP="00222A90">
      <w:pPr>
        <w:rPr>
          <w:rFonts w:ascii="Arial" w:hAnsi="Arial" w:cs="Arial"/>
        </w:rPr>
      </w:pPr>
      <w:r w:rsidRPr="00222A90">
        <w:rPr>
          <w:rFonts w:ascii="Arial" w:hAnsi="Arial" w:cs="Arial"/>
        </w:rPr>
        <w:t xml:space="preserve">Dear </w:t>
      </w:r>
      <w:r w:rsidR="00502A9E">
        <w:rPr>
          <w:rFonts w:ascii="Arial" w:hAnsi="Arial" w:cs="Arial"/>
        </w:rPr>
        <w:t>Colleague,</w:t>
      </w:r>
      <w:r w:rsidRPr="00222A90">
        <w:rPr>
          <w:rFonts w:ascii="Arial" w:hAnsi="Arial" w:cs="Arial"/>
        </w:rPr>
        <w:t xml:space="preserve"> </w:t>
      </w:r>
    </w:p>
    <w:p w14:paraId="5319540D" w14:textId="77777777" w:rsidR="00222A90" w:rsidRPr="00222A90" w:rsidRDefault="00222A90" w:rsidP="00222A90">
      <w:pPr>
        <w:rPr>
          <w:rFonts w:ascii="Arial" w:hAnsi="Arial" w:cs="Arial"/>
          <w:b/>
          <w:bCs/>
        </w:rPr>
      </w:pPr>
    </w:p>
    <w:p w14:paraId="1FB9AF09" w14:textId="7A3E7177" w:rsidR="00222A90" w:rsidRDefault="00222A90" w:rsidP="00222A90">
      <w:pPr>
        <w:rPr>
          <w:rFonts w:ascii="Arial" w:hAnsi="Arial" w:cs="Arial"/>
          <w:b/>
          <w:bCs/>
        </w:rPr>
      </w:pPr>
      <w:r w:rsidRPr="00222A90">
        <w:rPr>
          <w:rFonts w:ascii="Arial" w:hAnsi="Arial" w:cs="Arial"/>
          <w:b/>
          <w:bCs/>
        </w:rPr>
        <w:t>Re: Change of Criteria Tier 3 Weight Management Service</w:t>
      </w:r>
      <w:r w:rsidR="003B59E4">
        <w:rPr>
          <w:rFonts w:ascii="Arial" w:hAnsi="Arial" w:cs="Arial"/>
          <w:b/>
          <w:bCs/>
        </w:rPr>
        <w:t>s</w:t>
      </w:r>
      <w:r w:rsidRPr="00222A90">
        <w:rPr>
          <w:rFonts w:ascii="Arial" w:hAnsi="Arial" w:cs="Arial"/>
          <w:b/>
          <w:bCs/>
        </w:rPr>
        <w:t xml:space="preserve"> </w:t>
      </w:r>
    </w:p>
    <w:p w14:paraId="5D22727C" w14:textId="77777777" w:rsidR="00775544" w:rsidRPr="00222A90" w:rsidRDefault="00775544" w:rsidP="00222A90">
      <w:pPr>
        <w:rPr>
          <w:rFonts w:ascii="Arial" w:hAnsi="Arial" w:cs="Arial"/>
        </w:rPr>
      </w:pPr>
    </w:p>
    <w:p w14:paraId="5EC53E95" w14:textId="0B738B6A" w:rsidR="005C3D35" w:rsidRDefault="00222A90" w:rsidP="00B63CD2">
      <w:pPr>
        <w:jc w:val="both"/>
        <w:rPr>
          <w:rFonts w:ascii="Arial" w:hAnsi="Arial" w:cs="Arial"/>
        </w:rPr>
      </w:pPr>
      <w:bookmarkStart w:id="0" w:name="WS_Bodytext"/>
      <w:bookmarkEnd w:id="0"/>
      <w:r w:rsidRPr="00222A90">
        <w:rPr>
          <w:rFonts w:ascii="Arial" w:hAnsi="Arial" w:cs="Arial"/>
        </w:rPr>
        <w:t>I am writing to inform you that the eligibility criteria for Tier 3 Weight Management Services will change from</w:t>
      </w:r>
      <w:r w:rsidR="00B1761C">
        <w:rPr>
          <w:rFonts w:ascii="Arial" w:hAnsi="Arial" w:cs="Arial"/>
        </w:rPr>
        <w:t xml:space="preserve"> Monday </w:t>
      </w:r>
      <w:r w:rsidR="00F34BEE">
        <w:rPr>
          <w:rFonts w:ascii="Arial" w:hAnsi="Arial" w:cs="Arial"/>
        </w:rPr>
        <w:t>28</w:t>
      </w:r>
      <w:r w:rsidRPr="00222A90">
        <w:rPr>
          <w:rFonts w:ascii="Arial" w:hAnsi="Arial" w:cs="Arial"/>
        </w:rPr>
        <w:t xml:space="preserve"> October 2024.</w:t>
      </w:r>
      <w:r w:rsidR="00D977A5" w:rsidRPr="00D977A5">
        <w:rPr>
          <w:rFonts w:ascii="Arial" w:hAnsi="Arial" w:cs="Arial"/>
        </w:rPr>
        <w:t xml:space="preserve"> </w:t>
      </w:r>
    </w:p>
    <w:p w14:paraId="03167770" w14:textId="77777777" w:rsidR="00D945F8" w:rsidRDefault="00D945F8" w:rsidP="00D945F8">
      <w:pPr>
        <w:jc w:val="both"/>
        <w:rPr>
          <w:rFonts w:ascii="Arial" w:hAnsi="Arial" w:cs="Arial"/>
        </w:rPr>
      </w:pPr>
    </w:p>
    <w:p w14:paraId="36D7B881" w14:textId="25621A9E" w:rsidR="00A6496C" w:rsidRDefault="0041242F" w:rsidP="00B63CD2">
      <w:pPr>
        <w:jc w:val="both"/>
        <w:rPr>
          <w:rFonts w:ascii="Arial" w:hAnsi="Arial" w:cs="Arial"/>
        </w:rPr>
      </w:pPr>
      <w:r w:rsidRPr="00D945F8">
        <w:rPr>
          <w:rFonts w:ascii="Arial" w:hAnsi="Arial" w:cs="Arial"/>
        </w:rPr>
        <w:t xml:space="preserve">BSOL </w:t>
      </w:r>
      <w:r w:rsidR="009D0109" w:rsidRPr="00D945F8">
        <w:rPr>
          <w:rFonts w:ascii="Arial" w:hAnsi="Arial" w:cs="Arial"/>
        </w:rPr>
        <w:t xml:space="preserve">Tier 3 </w:t>
      </w:r>
      <w:r w:rsidR="00070A83" w:rsidRPr="00D945F8">
        <w:rPr>
          <w:rFonts w:ascii="Arial" w:hAnsi="Arial" w:cs="Arial"/>
        </w:rPr>
        <w:t>services</w:t>
      </w:r>
      <w:r w:rsidR="00D21061" w:rsidRPr="00D945F8">
        <w:rPr>
          <w:rFonts w:ascii="Arial" w:hAnsi="Arial" w:cs="Arial"/>
        </w:rPr>
        <w:t xml:space="preserve"> offer</w:t>
      </w:r>
      <w:r w:rsidR="00070A83" w:rsidRPr="00D945F8">
        <w:rPr>
          <w:rFonts w:ascii="Arial" w:hAnsi="Arial" w:cs="Arial"/>
        </w:rPr>
        <w:t xml:space="preserve"> </w:t>
      </w:r>
      <w:r w:rsidR="00C12F7E" w:rsidRPr="00D945F8">
        <w:rPr>
          <w:rFonts w:ascii="Arial" w:hAnsi="Arial" w:cs="Arial"/>
        </w:rPr>
        <w:t xml:space="preserve">a specialist MDT </w:t>
      </w:r>
      <w:r w:rsidR="00A6496C" w:rsidRPr="00D945F8">
        <w:rPr>
          <w:rFonts w:ascii="Arial" w:hAnsi="Arial" w:cs="Arial"/>
        </w:rPr>
        <w:t xml:space="preserve">model supporting patients with their weight management </w:t>
      </w:r>
      <w:r w:rsidR="00A22E2C" w:rsidRPr="00D945F8">
        <w:rPr>
          <w:rFonts w:ascii="Arial" w:hAnsi="Arial" w:cs="Arial"/>
        </w:rPr>
        <w:t xml:space="preserve">that </w:t>
      </w:r>
      <w:r w:rsidR="00A6496C" w:rsidRPr="00D945F8">
        <w:rPr>
          <w:rFonts w:ascii="Arial" w:hAnsi="Arial" w:cs="Arial"/>
        </w:rPr>
        <w:t>includ</w:t>
      </w:r>
      <w:r w:rsidR="00A22E2C" w:rsidRPr="00D945F8">
        <w:rPr>
          <w:rFonts w:ascii="Arial" w:hAnsi="Arial" w:cs="Arial"/>
        </w:rPr>
        <w:t>es</w:t>
      </w:r>
      <w:r w:rsidR="00A6496C" w:rsidRPr="00D945F8">
        <w:rPr>
          <w:rFonts w:ascii="Arial" w:hAnsi="Arial" w:cs="Arial"/>
        </w:rPr>
        <w:t xml:space="preserve"> dietetic and psychologist input. </w:t>
      </w:r>
      <w:r w:rsidR="00E56C31">
        <w:rPr>
          <w:rFonts w:ascii="Arial" w:hAnsi="Arial" w:cs="Arial"/>
        </w:rPr>
        <w:t>S</w:t>
      </w:r>
      <w:r w:rsidR="00182F57">
        <w:rPr>
          <w:rFonts w:ascii="Arial" w:hAnsi="Arial" w:cs="Arial"/>
        </w:rPr>
        <w:t>ervices</w:t>
      </w:r>
      <w:r w:rsidR="00E56C31">
        <w:rPr>
          <w:rFonts w:ascii="Arial" w:hAnsi="Arial" w:cs="Arial"/>
        </w:rPr>
        <w:t xml:space="preserve"> are</w:t>
      </w:r>
      <w:r w:rsidR="00182F57">
        <w:rPr>
          <w:rFonts w:ascii="Arial" w:hAnsi="Arial" w:cs="Arial"/>
        </w:rPr>
        <w:t xml:space="preserve"> provided by University Hospitals Birmingham NHS Foundation Trust </w:t>
      </w:r>
      <w:r w:rsidR="00B71194">
        <w:rPr>
          <w:rFonts w:ascii="Arial" w:hAnsi="Arial" w:cs="Arial"/>
        </w:rPr>
        <w:t xml:space="preserve">(UHB) </w:t>
      </w:r>
      <w:r w:rsidR="00182F57">
        <w:rPr>
          <w:rFonts w:ascii="Arial" w:hAnsi="Arial" w:cs="Arial"/>
        </w:rPr>
        <w:t xml:space="preserve">and </w:t>
      </w:r>
      <w:r w:rsidR="00B71194">
        <w:rPr>
          <w:rFonts w:ascii="Arial" w:hAnsi="Arial" w:cs="Arial"/>
        </w:rPr>
        <w:t>Birmingham Community Healthcare NHS Foundation Trust (BCHC)</w:t>
      </w:r>
      <w:r w:rsidR="006636A3">
        <w:rPr>
          <w:rFonts w:ascii="Arial" w:hAnsi="Arial" w:cs="Arial"/>
        </w:rPr>
        <w:t xml:space="preserve"> respectively</w:t>
      </w:r>
      <w:r w:rsidR="003D1636">
        <w:rPr>
          <w:rFonts w:ascii="Arial" w:hAnsi="Arial" w:cs="Arial"/>
        </w:rPr>
        <w:t xml:space="preserve"> with UHB also responsible for referrals relating to </w:t>
      </w:r>
      <w:r w:rsidR="00E45FFC">
        <w:rPr>
          <w:rFonts w:ascii="Arial" w:hAnsi="Arial" w:cs="Arial"/>
        </w:rPr>
        <w:t>bariatric surgery.</w:t>
      </w:r>
    </w:p>
    <w:p w14:paraId="58008C42" w14:textId="77777777" w:rsidR="00A6496C" w:rsidRDefault="00A6496C" w:rsidP="00B63CD2">
      <w:pPr>
        <w:jc w:val="both"/>
        <w:rPr>
          <w:rFonts w:ascii="Arial" w:hAnsi="Arial" w:cs="Arial"/>
        </w:rPr>
      </w:pPr>
    </w:p>
    <w:p w14:paraId="62E764B4" w14:textId="534C9D06" w:rsidR="00E956E0" w:rsidRDefault="0041242F" w:rsidP="0041242F">
      <w:pPr>
        <w:spacing w:after="160" w:line="259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you will aware there </w:t>
      </w:r>
      <w:r w:rsidR="00AA43EA">
        <w:rPr>
          <w:rFonts w:ascii="Arial" w:hAnsi="Arial" w:cs="Arial"/>
        </w:rPr>
        <w:t>has</w:t>
      </w:r>
      <w:r>
        <w:rPr>
          <w:rFonts w:ascii="Arial" w:hAnsi="Arial" w:cs="Arial"/>
        </w:rPr>
        <w:t xml:space="preserve"> been </w:t>
      </w:r>
      <w:r w:rsidR="00C06E07">
        <w:rPr>
          <w:rFonts w:ascii="Arial" w:hAnsi="Arial" w:cs="Arial"/>
        </w:rPr>
        <w:t xml:space="preserve">unprecedented growth </w:t>
      </w:r>
      <w:r w:rsidR="00E956E0">
        <w:rPr>
          <w:rFonts w:ascii="Arial" w:hAnsi="Arial" w:cs="Arial"/>
        </w:rPr>
        <w:t xml:space="preserve">both national and locally </w:t>
      </w:r>
      <w:r w:rsidR="00C06E07">
        <w:rPr>
          <w:rFonts w:ascii="Arial" w:hAnsi="Arial" w:cs="Arial"/>
        </w:rPr>
        <w:t>in demand for weight management services</w:t>
      </w:r>
      <w:r w:rsidR="00E956E0">
        <w:rPr>
          <w:rFonts w:ascii="Arial" w:hAnsi="Arial" w:cs="Arial"/>
        </w:rPr>
        <w:t xml:space="preserve"> driven primarily by:</w:t>
      </w:r>
    </w:p>
    <w:p w14:paraId="1CAD0745" w14:textId="77777777" w:rsidR="00841C36" w:rsidRPr="00841C36" w:rsidRDefault="00E956E0" w:rsidP="006636A3">
      <w:pPr>
        <w:pStyle w:val="ListParagraph"/>
        <w:numPr>
          <w:ilvl w:val="0"/>
          <w:numId w:val="26"/>
        </w:numPr>
        <w:spacing w:after="160" w:line="259" w:lineRule="auto"/>
        <w:ind w:left="284" w:hanging="284"/>
        <w:contextualSpacing/>
        <w:jc w:val="both"/>
      </w:pPr>
      <w:r w:rsidRPr="00841C36">
        <w:rPr>
          <w:rFonts w:ascii="Arial" w:hAnsi="Arial" w:cs="Arial"/>
          <w:sz w:val="24"/>
          <w:szCs w:val="24"/>
        </w:rPr>
        <w:t xml:space="preserve">Increased </w:t>
      </w:r>
      <w:r w:rsidR="009D7139" w:rsidRPr="00841C36">
        <w:rPr>
          <w:rFonts w:ascii="Arial" w:hAnsi="Arial" w:cs="Arial"/>
          <w:sz w:val="24"/>
          <w:szCs w:val="24"/>
        </w:rPr>
        <w:t>aware</w:t>
      </w:r>
      <w:r w:rsidRPr="00841C36">
        <w:rPr>
          <w:rFonts w:ascii="Arial" w:hAnsi="Arial" w:cs="Arial"/>
          <w:sz w:val="24"/>
          <w:szCs w:val="24"/>
        </w:rPr>
        <w:t>ness of</w:t>
      </w:r>
      <w:r w:rsidR="009D7139" w:rsidRPr="00841C36">
        <w:rPr>
          <w:rFonts w:ascii="Arial" w:hAnsi="Arial" w:cs="Arial"/>
          <w:sz w:val="24"/>
          <w:szCs w:val="24"/>
        </w:rPr>
        <w:t xml:space="preserve"> </w:t>
      </w:r>
      <w:r w:rsidR="00841C36" w:rsidRPr="00841C36">
        <w:rPr>
          <w:rFonts w:ascii="Arial" w:eastAsia="Arial" w:hAnsi="Arial" w:cs="Arial"/>
          <w:sz w:val="24"/>
          <w:szCs w:val="24"/>
        </w:rPr>
        <w:t>w</w:t>
      </w:r>
      <w:r w:rsidR="0041242F" w:rsidRPr="00841C36">
        <w:rPr>
          <w:rFonts w:ascii="Arial" w:eastAsia="Arial" w:hAnsi="Arial" w:cs="Arial"/>
          <w:sz w:val="24"/>
          <w:szCs w:val="24"/>
        </w:rPr>
        <w:t>eight-gain and changing attitudes to weight and health across the Covid-19 pandemic and beyond</w:t>
      </w:r>
      <w:r w:rsidR="00841C36" w:rsidRPr="00841C36">
        <w:rPr>
          <w:rFonts w:ascii="Arial" w:eastAsia="Arial" w:hAnsi="Arial" w:cs="Arial"/>
          <w:sz w:val="24"/>
          <w:szCs w:val="24"/>
        </w:rPr>
        <w:t xml:space="preserve"> </w:t>
      </w:r>
    </w:p>
    <w:p w14:paraId="24C5A026" w14:textId="4D568CCE" w:rsidR="00841C36" w:rsidRPr="00782DD4" w:rsidRDefault="00B77FF5" w:rsidP="006636A3">
      <w:pPr>
        <w:pStyle w:val="ListParagraph"/>
        <w:numPr>
          <w:ilvl w:val="0"/>
          <w:numId w:val="26"/>
        </w:numPr>
        <w:spacing w:after="160" w:line="259" w:lineRule="auto"/>
        <w:ind w:left="284" w:hanging="284"/>
        <w:contextualSpacing/>
        <w:jc w:val="both"/>
      </w:pPr>
      <w:r>
        <w:rPr>
          <w:rFonts w:ascii="Arial" w:eastAsia="Arial" w:hAnsi="Arial" w:cs="Arial"/>
          <w:sz w:val="24"/>
          <w:szCs w:val="24"/>
        </w:rPr>
        <w:t>I</w:t>
      </w:r>
      <w:r w:rsidR="00841C36" w:rsidRPr="00575B45">
        <w:rPr>
          <w:rFonts w:ascii="Arial" w:eastAsia="Arial" w:hAnsi="Arial" w:cs="Arial"/>
          <w:sz w:val="24"/>
          <w:szCs w:val="24"/>
        </w:rPr>
        <w:t>ncreas</w:t>
      </w:r>
      <w:r>
        <w:rPr>
          <w:rFonts w:ascii="Arial" w:eastAsia="Arial" w:hAnsi="Arial" w:cs="Arial"/>
          <w:sz w:val="24"/>
          <w:szCs w:val="24"/>
        </w:rPr>
        <w:t>ed</w:t>
      </w:r>
      <w:r w:rsidR="00841C36" w:rsidRPr="00575B45">
        <w:rPr>
          <w:rFonts w:ascii="Arial" w:eastAsia="Arial" w:hAnsi="Arial" w:cs="Arial"/>
          <w:sz w:val="24"/>
          <w:szCs w:val="24"/>
        </w:rPr>
        <w:t xml:space="preserve"> aware</w:t>
      </w:r>
      <w:r>
        <w:rPr>
          <w:rFonts w:ascii="Arial" w:eastAsia="Arial" w:hAnsi="Arial" w:cs="Arial"/>
          <w:sz w:val="24"/>
          <w:szCs w:val="24"/>
        </w:rPr>
        <w:t>ness</w:t>
      </w:r>
      <w:r w:rsidR="00841C36" w:rsidRPr="00575B45">
        <w:rPr>
          <w:rFonts w:ascii="Arial" w:eastAsia="Arial" w:hAnsi="Arial" w:cs="Arial"/>
          <w:sz w:val="24"/>
          <w:szCs w:val="24"/>
        </w:rPr>
        <w:t xml:space="preserve"> and accept</w:t>
      </w:r>
      <w:r>
        <w:rPr>
          <w:rFonts w:ascii="Arial" w:eastAsia="Arial" w:hAnsi="Arial" w:cs="Arial"/>
          <w:sz w:val="24"/>
          <w:szCs w:val="24"/>
        </w:rPr>
        <w:t>ance</w:t>
      </w:r>
      <w:r w:rsidR="00841C36" w:rsidRPr="00575B45">
        <w:rPr>
          <w:rFonts w:ascii="Arial" w:eastAsia="Arial" w:hAnsi="Arial" w:cs="Arial"/>
          <w:sz w:val="24"/>
          <w:szCs w:val="24"/>
        </w:rPr>
        <w:t xml:space="preserve"> of bariatric surgery as an effective treatment option for obesity</w:t>
      </w:r>
      <w:r w:rsidR="00841C36" w:rsidRPr="00575B45">
        <w:rPr>
          <w:rFonts w:ascii="Arial" w:eastAsia="Arial" w:hAnsi="Arial" w:cs="Arial"/>
          <w:i/>
          <w:iCs/>
          <w:sz w:val="24"/>
          <w:szCs w:val="24"/>
        </w:rPr>
        <w:t>.</w:t>
      </w:r>
    </w:p>
    <w:p w14:paraId="14F5AD7B" w14:textId="20175D24" w:rsidR="00B77FF5" w:rsidRPr="00AA43EA" w:rsidRDefault="00B77FF5" w:rsidP="006636A3">
      <w:pPr>
        <w:pStyle w:val="ListParagraph"/>
        <w:numPr>
          <w:ilvl w:val="0"/>
          <w:numId w:val="26"/>
        </w:numPr>
        <w:spacing w:after="160" w:line="259" w:lineRule="auto"/>
        <w:ind w:left="284" w:hanging="284"/>
        <w:contextualSpacing/>
        <w:jc w:val="both"/>
      </w:pPr>
      <w:r>
        <w:rPr>
          <w:rFonts w:ascii="Arial" w:eastAsia="Arial" w:hAnsi="Arial" w:cs="Arial"/>
          <w:sz w:val="24"/>
          <w:szCs w:val="24"/>
        </w:rPr>
        <w:t>Launch o</w:t>
      </w:r>
      <w:r w:rsidR="00A87041">
        <w:rPr>
          <w:rFonts w:ascii="Arial" w:eastAsia="Arial" w:hAnsi="Arial" w:cs="Arial"/>
          <w:sz w:val="24"/>
          <w:szCs w:val="24"/>
        </w:rPr>
        <w:t xml:space="preserve">f weight medication including Saxenda and </w:t>
      </w:r>
      <w:r w:rsidR="00C341F8">
        <w:rPr>
          <w:rFonts w:ascii="Arial" w:eastAsia="Arial" w:hAnsi="Arial" w:cs="Arial"/>
          <w:sz w:val="24"/>
          <w:szCs w:val="24"/>
        </w:rPr>
        <w:t xml:space="preserve">Wegovy </w:t>
      </w:r>
      <w:r w:rsidR="001144B1">
        <w:rPr>
          <w:rFonts w:ascii="Arial" w:eastAsia="Arial" w:hAnsi="Arial" w:cs="Arial"/>
          <w:sz w:val="24"/>
          <w:szCs w:val="24"/>
        </w:rPr>
        <w:t>(</w:t>
      </w:r>
      <w:r w:rsidR="00C341F8">
        <w:rPr>
          <w:rFonts w:ascii="Arial" w:eastAsia="Arial" w:hAnsi="Arial" w:cs="Arial"/>
          <w:sz w:val="24"/>
          <w:szCs w:val="24"/>
        </w:rPr>
        <w:t>and associated media coverage</w:t>
      </w:r>
      <w:r w:rsidR="001144B1">
        <w:rPr>
          <w:rFonts w:ascii="Arial" w:eastAsia="Arial" w:hAnsi="Arial" w:cs="Arial"/>
          <w:sz w:val="24"/>
          <w:szCs w:val="24"/>
        </w:rPr>
        <w:t>) as a treatment option for Tier 3 teams.</w:t>
      </w:r>
    </w:p>
    <w:p w14:paraId="6983399F" w14:textId="5244DE91" w:rsidR="003362A3" w:rsidRDefault="000324A7" w:rsidP="00C341F8">
      <w:pPr>
        <w:spacing w:after="160" w:line="259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latter has been the primary driver </w:t>
      </w:r>
      <w:r w:rsidR="00666EB1">
        <w:rPr>
          <w:rFonts w:ascii="Arial" w:hAnsi="Arial" w:cs="Arial"/>
        </w:rPr>
        <w:t xml:space="preserve">behind a </w:t>
      </w:r>
      <w:r w:rsidR="00AC0573">
        <w:rPr>
          <w:rFonts w:ascii="Arial" w:hAnsi="Arial" w:cs="Arial"/>
        </w:rPr>
        <w:t>s</w:t>
      </w:r>
      <w:r w:rsidR="00C07A08">
        <w:rPr>
          <w:rFonts w:ascii="Arial" w:hAnsi="Arial" w:cs="Arial"/>
        </w:rPr>
        <w:t xml:space="preserve">ignificant </w:t>
      </w:r>
      <w:r w:rsidR="00A611DD">
        <w:rPr>
          <w:rFonts w:ascii="Arial" w:hAnsi="Arial" w:cs="Arial"/>
        </w:rPr>
        <w:t>rise in referrals</w:t>
      </w:r>
      <w:r w:rsidR="00666EB1">
        <w:rPr>
          <w:rFonts w:ascii="Arial" w:hAnsi="Arial" w:cs="Arial"/>
        </w:rPr>
        <w:t xml:space="preserve"> </w:t>
      </w:r>
      <w:r w:rsidR="00C07A08">
        <w:rPr>
          <w:rFonts w:ascii="Arial" w:hAnsi="Arial" w:cs="Arial"/>
        </w:rPr>
        <w:t xml:space="preserve">that </w:t>
      </w:r>
      <w:r w:rsidR="000619EC">
        <w:rPr>
          <w:rFonts w:ascii="Arial" w:hAnsi="Arial" w:cs="Arial"/>
        </w:rPr>
        <w:t xml:space="preserve">is far </w:t>
      </w:r>
      <w:r w:rsidR="007C745D">
        <w:rPr>
          <w:rFonts w:ascii="Arial" w:hAnsi="Arial" w:cs="Arial"/>
        </w:rPr>
        <w:t>more than</w:t>
      </w:r>
      <w:r w:rsidR="00C07A08">
        <w:rPr>
          <w:rFonts w:ascii="Arial" w:hAnsi="Arial" w:cs="Arial"/>
        </w:rPr>
        <w:t xml:space="preserve"> </w:t>
      </w:r>
      <w:r w:rsidR="009A0FEB">
        <w:rPr>
          <w:rFonts w:ascii="Arial" w:hAnsi="Arial" w:cs="Arial"/>
        </w:rPr>
        <w:t xml:space="preserve">the </w:t>
      </w:r>
      <w:r w:rsidR="00C3239C">
        <w:rPr>
          <w:rFonts w:ascii="Arial" w:hAnsi="Arial" w:cs="Arial"/>
        </w:rPr>
        <w:t xml:space="preserve">level </w:t>
      </w:r>
      <w:r w:rsidR="00182F57">
        <w:rPr>
          <w:rFonts w:ascii="Arial" w:hAnsi="Arial" w:cs="Arial"/>
        </w:rPr>
        <w:t xml:space="preserve">the current </w:t>
      </w:r>
      <w:r w:rsidR="007510B8">
        <w:rPr>
          <w:rFonts w:ascii="Arial" w:hAnsi="Arial" w:cs="Arial"/>
        </w:rPr>
        <w:t>t</w:t>
      </w:r>
      <w:r w:rsidR="000619EC">
        <w:rPr>
          <w:rFonts w:ascii="Arial" w:hAnsi="Arial" w:cs="Arial"/>
        </w:rPr>
        <w:t>eam</w:t>
      </w:r>
      <w:r w:rsidR="00182F57">
        <w:rPr>
          <w:rFonts w:ascii="Arial" w:hAnsi="Arial" w:cs="Arial"/>
        </w:rPr>
        <w:t xml:space="preserve">s </w:t>
      </w:r>
      <w:r w:rsidR="000619EC">
        <w:rPr>
          <w:rFonts w:ascii="Arial" w:hAnsi="Arial" w:cs="Arial"/>
        </w:rPr>
        <w:t>can accommodate</w:t>
      </w:r>
      <w:r w:rsidR="009B7952">
        <w:rPr>
          <w:rFonts w:ascii="Arial" w:hAnsi="Arial" w:cs="Arial"/>
        </w:rPr>
        <w:t xml:space="preserve"> even after delivery of waiting list clinics. </w:t>
      </w:r>
      <w:r w:rsidR="003A2B5A">
        <w:rPr>
          <w:rFonts w:ascii="Arial" w:hAnsi="Arial" w:cs="Arial"/>
        </w:rPr>
        <w:t xml:space="preserve">Waiting times for </w:t>
      </w:r>
      <w:r w:rsidR="009B0AD8">
        <w:rPr>
          <w:rFonts w:ascii="Arial" w:hAnsi="Arial" w:cs="Arial"/>
        </w:rPr>
        <w:t>some</w:t>
      </w:r>
      <w:r w:rsidR="003A2B5A">
        <w:rPr>
          <w:rFonts w:ascii="Arial" w:hAnsi="Arial" w:cs="Arial"/>
        </w:rPr>
        <w:t xml:space="preserve"> patients </w:t>
      </w:r>
      <w:r w:rsidR="009B0AD8">
        <w:rPr>
          <w:rFonts w:ascii="Arial" w:hAnsi="Arial" w:cs="Arial"/>
        </w:rPr>
        <w:t xml:space="preserve">have now reached </w:t>
      </w:r>
      <w:r w:rsidR="003A2B5A">
        <w:rPr>
          <w:rFonts w:ascii="Arial" w:hAnsi="Arial" w:cs="Arial"/>
        </w:rPr>
        <w:t xml:space="preserve">over a year. </w:t>
      </w:r>
      <w:r w:rsidR="007510B8">
        <w:rPr>
          <w:rFonts w:ascii="Arial" w:hAnsi="Arial" w:cs="Arial"/>
        </w:rPr>
        <w:t xml:space="preserve">The added challenge is that </w:t>
      </w:r>
      <w:r w:rsidR="00CF5F34">
        <w:rPr>
          <w:rFonts w:ascii="Arial" w:hAnsi="Arial" w:cs="Arial"/>
        </w:rPr>
        <w:t xml:space="preserve">BSOL ICB do not commission </w:t>
      </w:r>
      <w:r w:rsidR="00746208">
        <w:rPr>
          <w:rFonts w:ascii="Arial" w:hAnsi="Arial" w:cs="Arial"/>
        </w:rPr>
        <w:t xml:space="preserve">weight management medication treatments. </w:t>
      </w:r>
      <w:r w:rsidR="00435C4E">
        <w:rPr>
          <w:rFonts w:ascii="Arial" w:hAnsi="Arial" w:cs="Arial"/>
        </w:rPr>
        <w:t xml:space="preserve">I understand that </w:t>
      </w:r>
      <w:r w:rsidR="00D13812">
        <w:rPr>
          <w:rFonts w:ascii="Arial" w:hAnsi="Arial" w:cs="Arial"/>
        </w:rPr>
        <w:t xml:space="preserve">this may not be </w:t>
      </w:r>
      <w:r w:rsidR="00A65709">
        <w:rPr>
          <w:rFonts w:ascii="Arial" w:hAnsi="Arial" w:cs="Arial"/>
        </w:rPr>
        <w:t xml:space="preserve">well </w:t>
      </w:r>
      <w:r w:rsidR="00D13812">
        <w:rPr>
          <w:rFonts w:ascii="Arial" w:hAnsi="Arial" w:cs="Arial"/>
        </w:rPr>
        <w:t xml:space="preserve">understood by General Practice </w:t>
      </w:r>
      <w:r w:rsidR="002D0D35">
        <w:rPr>
          <w:rFonts w:ascii="Arial" w:hAnsi="Arial" w:cs="Arial"/>
        </w:rPr>
        <w:t>and I</w:t>
      </w:r>
      <w:r w:rsidR="00CB619A">
        <w:rPr>
          <w:rFonts w:ascii="Arial" w:hAnsi="Arial" w:cs="Arial"/>
        </w:rPr>
        <w:t xml:space="preserve"> </w:t>
      </w:r>
      <w:r w:rsidR="002D0D35">
        <w:rPr>
          <w:rFonts w:ascii="Arial" w:hAnsi="Arial" w:cs="Arial"/>
        </w:rPr>
        <w:t>apologise if this</w:t>
      </w:r>
      <w:r w:rsidR="009B556A">
        <w:rPr>
          <w:rFonts w:ascii="Arial" w:hAnsi="Arial" w:cs="Arial"/>
        </w:rPr>
        <w:t xml:space="preserve"> </w:t>
      </w:r>
      <w:r w:rsidR="003B2E24">
        <w:rPr>
          <w:rFonts w:ascii="Arial" w:hAnsi="Arial" w:cs="Arial"/>
        </w:rPr>
        <w:t>has</w:t>
      </w:r>
      <w:r w:rsidR="00A65709">
        <w:rPr>
          <w:rFonts w:ascii="Arial" w:hAnsi="Arial" w:cs="Arial"/>
        </w:rPr>
        <w:t xml:space="preserve"> not </w:t>
      </w:r>
      <w:r w:rsidR="003B2E24">
        <w:rPr>
          <w:rFonts w:ascii="Arial" w:hAnsi="Arial" w:cs="Arial"/>
        </w:rPr>
        <w:t xml:space="preserve">been </w:t>
      </w:r>
      <w:r w:rsidR="002D0D35">
        <w:rPr>
          <w:rFonts w:ascii="Arial" w:hAnsi="Arial" w:cs="Arial"/>
        </w:rPr>
        <w:t>clear</w:t>
      </w:r>
      <w:r w:rsidR="00A65709">
        <w:rPr>
          <w:rFonts w:ascii="Arial" w:hAnsi="Arial" w:cs="Arial"/>
        </w:rPr>
        <w:t xml:space="preserve">ly communicated </w:t>
      </w:r>
      <w:r w:rsidR="002D0D35">
        <w:rPr>
          <w:rFonts w:ascii="Arial" w:hAnsi="Arial" w:cs="Arial"/>
        </w:rPr>
        <w:t>in the past.</w:t>
      </w:r>
      <w:r w:rsidR="001A2F34">
        <w:rPr>
          <w:rFonts w:ascii="Arial" w:hAnsi="Arial" w:cs="Arial"/>
        </w:rPr>
        <w:t xml:space="preserve"> </w:t>
      </w:r>
      <w:r w:rsidR="007B1262">
        <w:rPr>
          <w:rFonts w:ascii="Arial" w:hAnsi="Arial" w:cs="Arial"/>
        </w:rPr>
        <w:t>I am aware th</w:t>
      </w:r>
      <w:r w:rsidR="00215CD8">
        <w:rPr>
          <w:rFonts w:ascii="Arial" w:hAnsi="Arial" w:cs="Arial"/>
        </w:rPr>
        <w:t>is is likely to mean that</w:t>
      </w:r>
      <w:r w:rsidR="007B1262">
        <w:rPr>
          <w:rFonts w:ascii="Arial" w:hAnsi="Arial" w:cs="Arial"/>
        </w:rPr>
        <w:t xml:space="preserve"> </w:t>
      </w:r>
      <w:r w:rsidR="00215CD8">
        <w:rPr>
          <w:rFonts w:ascii="Arial" w:hAnsi="Arial" w:cs="Arial"/>
        </w:rPr>
        <w:t>m</w:t>
      </w:r>
      <w:r w:rsidR="007B1262">
        <w:rPr>
          <w:rFonts w:ascii="Arial" w:hAnsi="Arial" w:cs="Arial"/>
        </w:rPr>
        <w:t xml:space="preserve">any patients on </w:t>
      </w:r>
      <w:r w:rsidR="009B556A">
        <w:rPr>
          <w:rFonts w:ascii="Arial" w:hAnsi="Arial" w:cs="Arial"/>
        </w:rPr>
        <w:t xml:space="preserve">current Tier 3 </w:t>
      </w:r>
      <w:r w:rsidR="007B1262">
        <w:rPr>
          <w:rFonts w:ascii="Arial" w:hAnsi="Arial" w:cs="Arial"/>
        </w:rPr>
        <w:t>waiting lists w</w:t>
      </w:r>
      <w:r w:rsidR="000477FA">
        <w:rPr>
          <w:rFonts w:ascii="Arial" w:hAnsi="Arial" w:cs="Arial"/>
        </w:rPr>
        <w:t>ill</w:t>
      </w:r>
      <w:r w:rsidR="007B1262">
        <w:rPr>
          <w:rFonts w:ascii="Arial" w:hAnsi="Arial" w:cs="Arial"/>
        </w:rPr>
        <w:t xml:space="preserve"> </w:t>
      </w:r>
      <w:r w:rsidR="002A6373">
        <w:rPr>
          <w:rFonts w:ascii="Arial" w:hAnsi="Arial" w:cs="Arial"/>
        </w:rPr>
        <w:t xml:space="preserve">believe they </w:t>
      </w:r>
      <w:r w:rsidR="007C745D">
        <w:rPr>
          <w:rFonts w:ascii="Arial" w:hAnsi="Arial" w:cs="Arial"/>
        </w:rPr>
        <w:t>will receive</w:t>
      </w:r>
      <w:r w:rsidR="002A6373">
        <w:rPr>
          <w:rFonts w:ascii="Arial" w:hAnsi="Arial" w:cs="Arial"/>
        </w:rPr>
        <w:t xml:space="preserve"> </w:t>
      </w:r>
      <w:r w:rsidR="000477FA">
        <w:rPr>
          <w:rFonts w:ascii="Arial" w:hAnsi="Arial" w:cs="Arial"/>
        </w:rPr>
        <w:t>these</w:t>
      </w:r>
      <w:r w:rsidR="002A6373">
        <w:rPr>
          <w:rFonts w:ascii="Arial" w:hAnsi="Arial" w:cs="Arial"/>
        </w:rPr>
        <w:t xml:space="preserve"> treatments</w:t>
      </w:r>
      <w:r w:rsidR="009B556A">
        <w:rPr>
          <w:rFonts w:ascii="Arial" w:hAnsi="Arial" w:cs="Arial"/>
        </w:rPr>
        <w:t xml:space="preserve"> once seen</w:t>
      </w:r>
      <w:r w:rsidR="002A6373">
        <w:rPr>
          <w:rFonts w:ascii="Arial" w:hAnsi="Arial" w:cs="Arial"/>
        </w:rPr>
        <w:t xml:space="preserve">. </w:t>
      </w:r>
      <w:r w:rsidR="001A2F34">
        <w:rPr>
          <w:rFonts w:ascii="Arial" w:hAnsi="Arial" w:cs="Arial"/>
        </w:rPr>
        <w:t xml:space="preserve">A recent business case </w:t>
      </w:r>
      <w:r w:rsidR="000E6F6D">
        <w:rPr>
          <w:rFonts w:ascii="Arial" w:hAnsi="Arial" w:cs="Arial"/>
        </w:rPr>
        <w:t xml:space="preserve">to implement </w:t>
      </w:r>
      <w:r w:rsidR="008C0EF9">
        <w:rPr>
          <w:rFonts w:ascii="Arial" w:hAnsi="Arial" w:cs="Arial"/>
        </w:rPr>
        <w:t>NICE TA875</w:t>
      </w:r>
      <w:r w:rsidR="00FB14B5">
        <w:rPr>
          <w:rFonts w:ascii="Arial" w:hAnsi="Arial" w:cs="Arial"/>
        </w:rPr>
        <w:t xml:space="preserve"> (Wegovy) requiring £20m of investment</w:t>
      </w:r>
      <w:r w:rsidR="004F00CF">
        <w:rPr>
          <w:rFonts w:ascii="Arial" w:hAnsi="Arial" w:cs="Arial"/>
        </w:rPr>
        <w:t xml:space="preserve"> was </w:t>
      </w:r>
      <w:r w:rsidR="00B13EF2">
        <w:rPr>
          <w:rFonts w:ascii="Arial" w:hAnsi="Arial" w:cs="Arial"/>
        </w:rPr>
        <w:t xml:space="preserve">recently </w:t>
      </w:r>
      <w:r w:rsidR="004F00CF">
        <w:rPr>
          <w:rFonts w:ascii="Arial" w:hAnsi="Arial" w:cs="Arial"/>
        </w:rPr>
        <w:t xml:space="preserve">considered by the BSOL Investment Committee </w:t>
      </w:r>
      <w:r w:rsidR="00CB619A">
        <w:rPr>
          <w:rFonts w:ascii="Arial" w:hAnsi="Arial" w:cs="Arial"/>
        </w:rPr>
        <w:t xml:space="preserve">however </w:t>
      </w:r>
      <w:r w:rsidR="00F938FF">
        <w:rPr>
          <w:rFonts w:ascii="Arial" w:hAnsi="Arial" w:cs="Arial"/>
        </w:rPr>
        <w:t xml:space="preserve">this </w:t>
      </w:r>
      <w:r w:rsidR="00F11A43">
        <w:rPr>
          <w:rFonts w:ascii="Arial" w:hAnsi="Arial" w:cs="Arial"/>
        </w:rPr>
        <w:t xml:space="preserve">was unable to be supported </w:t>
      </w:r>
      <w:r w:rsidR="00C57F6C">
        <w:rPr>
          <w:rFonts w:ascii="Arial" w:hAnsi="Arial" w:cs="Arial"/>
        </w:rPr>
        <w:t xml:space="preserve">due to cost. </w:t>
      </w:r>
      <w:r w:rsidR="00F11A43">
        <w:rPr>
          <w:rFonts w:ascii="Arial" w:hAnsi="Arial" w:cs="Arial"/>
        </w:rPr>
        <w:t xml:space="preserve"> </w:t>
      </w:r>
    </w:p>
    <w:p w14:paraId="2A415F93" w14:textId="77777777" w:rsidR="003362A3" w:rsidRDefault="003362A3" w:rsidP="00C341F8">
      <w:pPr>
        <w:spacing w:after="160" w:line="259" w:lineRule="auto"/>
        <w:contextualSpacing/>
        <w:jc w:val="both"/>
        <w:rPr>
          <w:rFonts w:ascii="Arial" w:hAnsi="Arial" w:cs="Arial"/>
        </w:rPr>
      </w:pPr>
    </w:p>
    <w:p w14:paraId="3FBE7B1B" w14:textId="4958E0A9" w:rsidR="00366AF0" w:rsidRDefault="00F938FF" w:rsidP="00C341F8">
      <w:pPr>
        <w:spacing w:after="160" w:line="259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As the status quo is not sustainable </w:t>
      </w:r>
      <w:r w:rsidR="00C75D2D">
        <w:rPr>
          <w:rFonts w:ascii="Arial" w:hAnsi="Arial" w:cs="Arial"/>
        </w:rPr>
        <w:t xml:space="preserve">the following has been agreed </w:t>
      </w:r>
      <w:r w:rsidR="003362A3">
        <w:rPr>
          <w:rFonts w:ascii="Arial" w:hAnsi="Arial" w:cs="Arial"/>
        </w:rPr>
        <w:t>with</w:t>
      </w:r>
      <w:r w:rsidR="00366AF0">
        <w:rPr>
          <w:rFonts w:ascii="Arial" w:hAnsi="Arial" w:cs="Arial"/>
        </w:rPr>
        <w:t xml:space="preserve"> our Tier 3 provider</w:t>
      </w:r>
      <w:r w:rsidR="00C75D2D">
        <w:rPr>
          <w:rFonts w:ascii="Arial" w:hAnsi="Arial" w:cs="Arial"/>
        </w:rPr>
        <w:t>s</w:t>
      </w:r>
      <w:r w:rsidR="00863FB0">
        <w:rPr>
          <w:rFonts w:ascii="Arial" w:hAnsi="Arial" w:cs="Arial"/>
        </w:rPr>
        <w:t>:</w:t>
      </w:r>
      <w:r w:rsidR="00366AF0">
        <w:rPr>
          <w:rFonts w:ascii="Arial" w:hAnsi="Arial" w:cs="Arial"/>
        </w:rPr>
        <w:t xml:space="preserve"> </w:t>
      </w:r>
    </w:p>
    <w:p w14:paraId="149DA91E" w14:textId="7BF9FA68" w:rsidR="001A5D9C" w:rsidRDefault="00366AF0" w:rsidP="001A5D9C">
      <w:pPr>
        <w:pStyle w:val="ListParagraph"/>
        <w:numPr>
          <w:ilvl w:val="0"/>
          <w:numId w:val="27"/>
        </w:numPr>
        <w:spacing w:after="160" w:line="259" w:lineRule="auto"/>
        <w:ind w:left="284" w:hanging="284"/>
        <w:contextualSpacing/>
        <w:jc w:val="both"/>
        <w:rPr>
          <w:rFonts w:ascii="Arial" w:hAnsi="Arial" w:cs="Arial"/>
          <w:sz w:val="24"/>
          <w:szCs w:val="24"/>
        </w:rPr>
      </w:pPr>
      <w:r w:rsidRPr="00691634">
        <w:rPr>
          <w:rFonts w:ascii="Arial" w:hAnsi="Arial" w:cs="Arial"/>
          <w:sz w:val="24"/>
          <w:szCs w:val="24"/>
        </w:rPr>
        <w:t xml:space="preserve">The introduction of </w:t>
      </w:r>
      <w:r w:rsidR="001A5D9C" w:rsidRPr="00691634">
        <w:rPr>
          <w:rFonts w:ascii="Arial" w:hAnsi="Arial" w:cs="Arial"/>
          <w:sz w:val="24"/>
          <w:szCs w:val="24"/>
        </w:rPr>
        <w:t xml:space="preserve">new criteria </w:t>
      </w:r>
      <w:r w:rsidR="00E40BAA" w:rsidRPr="00691634">
        <w:rPr>
          <w:rFonts w:ascii="Arial" w:hAnsi="Arial" w:cs="Arial"/>
          <w:sz w:val="24"/>
          <w:szCs w:val="24"/>
        </w:rPr>
        <w:t xml:space="preserve">for Tier 3 </w:t>
      </w:r>
      <w:r w:rsidR="00231180">
        <w:rPr>
          <w:rFonts w:ascii="Arial" w:hAnsi="Arial" w:cs="Arial"/>
          <w:sz w:val="24"/>
          <w:szCs w:val="24"/>
        </w:rPr>
        <w:t>weight management services</w:t>
      </w:r>
      <w:r w:rsidR="00E40BAA" w:rsidRPr="00691634">
        <w:rPr>
          <w:rFonts w:ascii="Arial" w:hAnsi="Arial" w:cs="Arial"/>
          <w:sz w:val="24"/>
          <w:szCs w:val="24"/>
        </w:rPr>
        <w:t xml:space="preserve"> </w:t>
      </w:r>
      <w:r w:rsidR="00C75D2D">
        <w:rPr>
          <w:rFonts w:ascii="Arial" w:hAnsi="Arial" w:cs="Arial"/>
          <w:sz w:val="24"/>
          <w:szCs w:val="24"/>
        </w:rPr>
        <w:t xml:space="preserve">that </w:t>
      </w:r>
      <w:r w:rsidR="00E40BAA" w:rsidRPr="00691634">
        <w:rPr>
          <w:rFonts w:ascii="Arial" w:hAnsi="Arial" w:cs="Arial"/>
          <w:sz w:val="24"/>
          <w:szCs w:val="24"/>
        </w:rPr>
        <w:t>reflect</w:t>
      </w:r>
      <w:r w:rsidR="00C75D2D">
        <w:rPr>
          <w:rFonts w:ascii="Arial" w:hAnsi="Arial" w:cs="Arial"/>
          <w:sz w:val="24"/>
          <w:szCs w:val="24"/>
        </w:rPr>
        <w:t xml:space="preserve"> </w:t>
      </w:r>
      <w:r w:rsidR="00C57F6C">
        <w:rPr>
          <w:rFonts w:ascii="Arial" w:hAnsi="Arial" w:cs="Arial"/>
          <w:sz w:val="24"/>
          <w:szCs w:val="24"/>
        </w:rPr>
        <w:t>the</w:t>
      </w:r>
      <w:r w:rsidR="00231180">
        <w:rPr>
          <w:rFonts w:ascii="Arial" w:hAnsi="Arial" w:cs="Arial"/>
          <w:sz w:val="24"/>
          <w:szCs w:val="24"/>
        </w:rPr>
        <w:t xml:space="preserve"> ICB is not </w:t>
      </w:r>
      <w:r w:rsidR="001A2F34">
        <w:rPr>
          <w:rFonts w:ascii="Arial" w:hAnsi="Arial" w:cs="Arial"/>
          <w:sz w:val="24"/>
          <w:szCs w:val="24"/>
        </w:rPr>
        <w:t xml:space="preserve">recurrently </w:t>
      </w:r>
      <w:r w:rsidR="00794A55">
        <w:rPr>
          <w:rFonts w:ascii="Arial" w:hAnsi="Arial" w:cs="Arial"/>
          <w:sz w:val="24"/>
          <w:szCs w:val="24"/>
        </w:rPr>
        <w:t>commissioning</w:t>
      </w:r>
      <w:r w:rsidR="001A2F34">
        <w:rPr>
          <w:rFonts w:ascii="Arial" w:hAnsi="Arial" w:cs="Arial"/>
          <w:sz w:val="24"/>
          <w:szCs w:val="24"/>
        </w:rPr>
        <w:t xml:space="preserve"> weight reduction medication as a treatment option.  </w:t>
      </w:r>
      <w:r w:rsidR="00314465" w:rsidRPr="00314465">
        <w:rPr>
          <w:rFonts w:ascii="Arial" w:hAnsi="Arial" w:cs="Arial"/>
          <w:sz w:val="24"/>
          <w:szCs w:val="24"/>
        </w:rPr>
        <w:t xml:space="preserve">It should be noted that the current bariatric surgery criteria for the UHB service </w:t>
      </w:r>
      <w:r w:rsidR="004716D6">
        <w:rPr>
          <w:rFonts w:ascii="Arial" w:hAnsi="Arial" w:cs="Arial"/>
          <w:sz w:val="24"/>
          <w:szCs w:val="24"/>
        </w:rPr>
        <w:t xml:space="preserve">are </w:t>
      </w:r>
      <w:r w:rsidR="00314465" w:rsidRPr="00314465">
        <w:rPr>
          <w:rFonts w:ascii="Arial" w:hAnsi="Arial" w:cs="Arial"/>
          <w:sz w:val="24"/>
          <w:szCs w:val="24"/>
        </w:rPr>
        <w:t>unchanged.</w:t>
      </w:r>
      <w:r w:rsidR="00EF49E0">
        <w:rPr>
          <w:rFonts w:ascii="Arial" w:hAnsi="Arial" w:cs="Arial"/>
          <w:sz w:val="24"/>
          <w:szCs w:val="24"/>
        </w:rPr>
        <w:t xml:space="preserve"> The new criteria are included as Appendix 1. These will also be published on the ICB website. </w:t>
      </w:r>
      <w:r w:rsidR="002321FF">
        <w:rPr>
          <w:rFonts w:ascii="Arial" w:hAnsi="Arial" w:cs="Arial"/>
          <w:sz w:val="24"/>
          <w:szCs w:val="24"/>
        </w:rPr>
        <w:t>UHB / BCHC referrals forms will also be amended</w:t>
      </w:r>
      <w:r w:rsidR="00A705BD">
        <w:rPr>
          <w:rFonts w:ascii="Arial" w:hAnsi="Arial" w:cs="Arial"/>
          <w:sz w:val="24"/>
          <w:szCs w:val="24"/>
        </w:rPr>
        <w:t xml:space="preserve"> to reflect this. </w:t>
      </w:r>
      <w:r w:rsidR="002321FF">
        <w:rPr>
          <w:rFonts w:ascii="Arial" w:hAnsi="Arial" w:cs="Arial"/>
          <w:sz w:val="24"/>
          <w:szCs w:val="24"/>
        </w:rPr>
        <w:t xml:space="preserve"> </w:t>
      </w:r>
    </w:p>
    <w:p w14:paraId="005B6552" w14:textId="77777777" w:rsidR="00775675" w:rsidRDefault="00775675" w:rsidP="00775675">
      <w:pPr>
        <w:pStyle w:val="ListParagraph"/>
        <w:spacing w:after="160" w:line="259" w:lineRule="auto"/>
        <w:ind w:left="284"/>
        <w:contextualSpacing/>
        <w:jc w:val="both"/>
        <w:rPr>
          <w:rFonts w:ascii="Arial" w:hAnsi="Arial" w:cs="Arial"/>
          <w:sz w:val="24"/>
          <w:szCs w:val="24"/>
        </w:rPr>
      </w:pPr>
    </w:p>
    <w:p w14:paraId="373430B6" w14:textId="0F662832" w:rsidR="00E9460C" w:rsidRDefault="004716D6" w:rsidP="001A5D9C">
      <w:pPr>
        <w:pStyle w:val="ListParagraph"/>
        <w:numPr>
          <w:ilvl w:val="0"/>
          <w:numId w:val="27"/>
        </w:numPr>
        <w:spacing w:after="160" w:line="259" w:lineRule="auto"/>
        <w:ind w:left="284" w:hanging="284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Patient Communications to be made available in General Practice </w:t>
      </w:r>
      <w:r w:rsidR="00775675">
        <w:rPr>
          <w:rFonts w:ascii="Arial" w:hAnsi="Arial" w:cs="Arial"/>
          <w:sz w:val="24"/>
          <w:szCs w:val="24"/>
        </w:rPr>
        <w:t>for patients</w:t>
      </w:r>
      <w:r w:rsidR="009A0CD1">
        <w:rPr>
          <w:rFonts w:ascii="Arial" w:hAnsi="Arial" w:cs="Arial"/>
          <w:sz w:val="24"/>
          <w:szCs w:val="24"/>
        </w:rPr>
        <w:t xml:space="preserve"> expressing interest in </w:t>
      </w:r>
      <w:r w:rsidR="00BC3EC9">
        <w:rPr>
          <w:rFonts w:ascii="Arial" w:hAnsi="Arial" w:cs="Arial"/>
          <w:sz w:val="24"/>
          <w:szCs w:val="24"/>
        </w:rPr>
        <w:t>weight reduction treatment</w:t>
      </w:r>
      <w:r w:rsidR="00CA13C0">
        <w:rPr>
          <w:rFonts w:ascii="Arial" w:hAnsi="Arial" w:cs="Arial"/>
          <w:sz w:val="24"/>
          <w:szCs w:val="24"/>
        </w:rPr>
        <w:t xml:space="preserve">. This will </w:t>
      </w:r>
      <w:r w:rsidR="00775675">
        <w:rPr>
          <w:rFonts w:ascii="Arial" w:hAnsi="Arial" w:cs="Arial"/>
          <w:sz w:val="24"/>
          <w:szCs w:val="24"/>
        </w:rPr>
        <w:t xml:space="preserve">explain </w:t>
      </w:r>
      <w:r w:rsidR="008A5A01">
        <w:rPr>
          <w:rFonts w:ascii="Arial" w:hAnsi="Arial" w:cs="Arial"/>
          <w:sz w:val="24"/>
          <w:szCs w:val="24"/>
        </w:rPr>
        <w:t xml:space="preserve">that currently BSOL ICB does not commission weight medication treatment </w:t>
      </w:r>
      <w:r w:rsidR="00FD2503">
        <w:rPr>
          <w:rFonts w:ascii="Arial" w:hAnsi="Arial" w:cs="Arial"/>
          <w:sz w:val="24"/>
          <w:szCs w:val="24"/>
        </w:rPr>
        <w:t>and outlin</w:t>
      </w:r>
      <w:r w:rsidR="00CA13C0">
        <w:rPr>
          <w:rFonts w:ascii="Arial" w:hAnsi="Arial" w:cs="Arial"/>
          <w:sz w:val="24"/>
          <w:szCs w:val="24"/>
        </w:rPr>
        <w:t>e</w:t>
      </w:r>
      <w:r w:rsidR="00FD2503">
        <w:rPr>
          <w:rFonts w:ascii="Arial" w:hAnsi="Arial" w:cs="Arial"/>
          <w:sz w:val="24"/>
          <w:szCs w:val="24"/>
        </w:rPr>
        <w:t xml:space="preserve"> </w:t>
      </w:r>
      <w:r w:rsidR="00775675">
        <w:rPr>
          <w:rFonts w:ascii="Arial" w:hAnsi="Arial" w:cs="Arial"/>
          <w:sz w:val="24"/>
          <w:szCs w:val="24"/>
        </w:rPr>
        <w:t xml:space="preserve">what </w:t>
      </w:r>
      <w:r w:rsidR="0087459C">
        <w:rPr>
          <w:rFonts w:ascii="Arial" w:hAnsi="Arial" w:cs="Arial"/>
          <w:sz w:val="24"/>
          <w:szCs w:val="24"/>
        </w:rPr>
        <w:t xml:space="preserve">alternative </w:t>
      </w:r>
      <w:r w:rsidR="00FD2503">
        <w:rPr>
          <w:rFonts w:ascii="Arial" w:hAnsi="Arial" w:cs="Arial"/>
          <w:sz w:val="24"/>
          <w:szCs w:val="24"/>
        </w:rPr>
        <w:t>treatments/support are</w:t>
      </w:r>
      <w:r w:rsidR="00775675">
        <w:rPr>
          <w:rFonts w:ascii="Arial" w:hAnsi="Arial" w:cs="Arial"/>
          <w:sz w:val="24"/>
          <w:szCs w:val="24"/>
        </w:rPr>
        <w:t xml:space="preserve"> available </w:t>
      </w:r>
      <w:r w:rsidR="00B5604C">
        <w:rPr>
          <w:rFonts w:ascii="Arial" w:hAnsi="Arial" w:cs="Arial"/>
          <w:sz w:val="24"/>
          <w:szCs w:val="24"/>
        </w:rPr>
        <w:t>to them.</w:t>
      </w:r>
      <w:r w:rsidR="0087459C">
        <w:rPr>
          <w:rFonts w:ascii="Arial" w:hAnsi="Arial" w:cs="Arial"/>
          <w:sz w:val="24"/>
          <w:szCs w:val="24"/>
        </w:rPr>
        <w:t xml:space="preserve"> </w:t>
      </w:r>
      <w:r w:rsidR="000015EF">
        <w:rPr>
          <w:rFonts w:ascii="Arial" w:hAnsi="Arial" w:cs="Arial"/>
          <w:sz w:val="24"/>
          <w:szCs w:val="24"/>
        </w:rPr>
        <w:t>Details of a</w:t>
      </w:r>
      <w:r w:rsidR="0087459C">
        <w:rPr>
          <w:rFonts w:ascii="Arial" w:hAnsi="Arial" w:cs="Arial"/>
          <w:sz w:val="24"/>
          <w:szCs w:val="24"/>
        </w:rPr>
        <w:t xml:space="preserve"> </w:t>
      </w:r>
      <w:r w:rsidR="000015EF">
        <w:rPr>
          <w:rFonts w:ascii="Arial" w:hAnsi="Arial" w:cs="Arial"/>
          <w:sz w:val="24"/>
          <w:szCs w:val="24"/>
        </w:rPr>
        <w:t xml:space="preserve">contact point to the ICB will also be included in the event </w:t>
      </w:r>
      <w:r w:rsidR="009B2E0B">
        <w:rPr>
          <w:rFonts w:ascii="Arial" w:hAnsi="Arial" w:cs="Arial"/>
          <w:sz w:val="24"/>
          <w:szCs w:val="24"/>
        </w:rPr>
        <w:t>patients want to register a complaint.</w:t>
      </w:r>
      <w:r w:rsidR="00E33091">
        <w:rPr>
          <w:rFonts w:ascii="Arial" w:hAnsi="Arial" w:cs="Arial"/>
          <w:sz w:val="24"/>
          <w:szCs w:val="24"/>
        </w:rPr>
        <w:t xml:space="preserve"> This information will also be placed on the BSOL ICB website. </w:t>
      </w:r>
    </w:p>
    <w:p w14:paraId="04225E48" w14:textId="77777777" w:rsidR="007D502F" w:rsidRPr="007D502F" w:rsidRDefault="007D502F" w:rsidP="007D502F">
      <w:pPr>
        <w:pStyle w:val="ListParagraph"/>
        <w:rPr>
          <w:rFonts w:ascii="Arial" w:hAnsi="Arial" w:cs="Arial"/>
          <w:sz w:val="24"/>
          <w:szCs w:val="24"/>
        </w:rPr>
      </w:pPr>
    </w:p>
    <w:p w14:paraId="4BC0BA67" w14:textId="34F0057B" w:rsidR="00B1761C" w:rsidRPr="009E4449" w:rsidRDefault="009226E3" w:rsidP="009E4449">
      <w:pPr>
        <w:pStyle w:val="ListParagraph"/>
        <w:numPr>
          <w:ilvl w:val="0"/>
          <w:numId w:val="27"/>
        </w:numPr>
        <w:spacing w:after="160" w:line="259" w:lineRule="auto"/>
        <w:ind w:left="284" w:hanging="284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</w:t>
      </w:r>
      <w:r w:rsidR="007D502F" w:rsidRPr="009E4449">
        <w:rPr>
          <w:rFonts w:ascii="Arial" w:eastAsia="Times New Roman" w:hAnsi="Arial" w:cs="Arial"/>
          <w:sz w:val="24"/>
          <w:szCs w:val="24"/>
        </w:rPr>
        <w:t xml:space="preserve"> set of webinars to</w:t>
      </w:r>
      <w:r>
        <w:rPr>
          <w:rFonts w:ascii="Arial" w:eastAsia="Times New Roman" w:hAnsi="Arial" w:cs="Arial"/>
          <w:sz w:val="24"/>
          <w:szCs w:val="24"/>
        </w:rPr>
        <w:t xml:space="preserve"> be arranged to</w:t>
      </w:r>
      <w:r w:rsidR="007D502F" w:rsidRPr="009E4449">
        <w:rPr>
          <w:rFonts w:ascii="Arial" w:eastAsia="Times New Roman" w:hAnsi="Arial" w:cs="Arial"/>
          <w:sz w:val="24"/>
          <w:szCs w:val="24"/>
        </w:rPr>
        <w:t xml:space="preserve"> refresh primary care on the weight management pathways. </w:t>
      </w:r>
    </w:p>
    <w:p w14:paraId="683D7A73" w14:textId="77777777" w:rsidR="00E9460C" w:rsidRPr="00E9460C" w:rsidRDefault="00E9460C" w:rsidP="00E9460C">
      <w:pPr>
        <w:pStyle w:val="ListParagraph"/>
        <w:rPr>
          <w:rFonts w:ascii="Arial" w:hAnsi="Arial" w:cs="Arial"/>
          <w:sz w:val="24"/>
          <w:szCs w:val="24"/>
        </w:rPr>
      </w:pPr>
    </w:p>
    <w:p w14:paraId="4EB0CC96" w14:textId="2989BD03" w:rsidR="00547417" w:rsidRPr="005E73C6" w:rsidRDefault="004D2D10" w:rsidP="008607D9">
      <w:pPr>
        <w:pStyle w:val="ListParagraph"/>
        <w:numPr>
          <w:ilvl w:val="0"/>
          <w:numId w:val="27"/>
        </w:numPr>
        <w:spacing w:after="160" w:line="259" w:lineRule="auto"/>
        <w:ind w:left="284" w:hanging="284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current</w:t>
      </w:r>
      <w:r w:rsidR="00320FD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list of patients </w:t>
      </w:r>
      <w:r w:rsidR="00320FD3">
        <w:rPr>
          <w:rFonts w:ascii="Arial" w:hAnsi="Arial" w:cs="Arial"/>
          <w:sz w:val="24"/>
          <w:szCs w:val="24"/>
        </w:rPr>
        <w:t xml:space="preserve">waiting for a Tier 3 first appointment </w:t>
      </w:r>
      <w:r w:rsidR="00E9460C" w:rsidRPr="00D64FB7">
        <w:rPr>
          <w:rFonts w:ascii="Arial" w:hAnsi="Arial" w:cs="Arial"/>
          <w:sz w:val="24"/>
          <w:szCs w:val="24"/>
        </w:rPr>
        <w:t xml:space="preserve">will </w:t>
      </w:r>
      <w:r w:rsidR="006365B0">
        <w:rPr>
          <w:rFonts w:ascii="Arial" w:hAnsi="Arial" w:cs="Arial"/>
          <w:sz w:val="24"/>
          <w:szCs w:val="24"/>
        </w:rPr>
        <w:t xml:space="preserve">be </w:t>
      </w:r>
      <w:r w:rsidR="00E9460C" w:rsidRPr="00D64FB7">
        <w:rPr>
          <w:rFonts w:ascii="Arial" w:hAnsi="Arial" w:cs="Arial"/>
          <w:sz w:val="24"/>
          <w:szCs w:val="24"/>
        </w:rPr>
        <w:t>triage</w:t>
      </w:r>
      <w:r w:rsidR="006365B0">
        <w:rPr>
          <w:rFonts w:ascii="Arial" w:hAnsi="Arial" w:cs="Arial"/>
          <w:sz w:val="24"/>
          <w:szCs w:val="24"/>
        </w:rPr>
        <w:t>d</w:t>
      </w:r>
      <w:r w:rsidR="00900D44">
        <w:rPr>
          <w:rFonts w:ascii="Arial" w:hAnsi="Arial" w:cs="Arial"/>
          <w:sz w:val="24"/>
          <w:szCs w:val="24"/>
        </w:rPr>
        <w:t xml:space="preserve"> </w:t>
      </w:r>
      <w:r w:rsidR="00254732">
        <w:rPr>
          <w:rFonts w:ascii="Arial" w:hAnsi="Arial" w:cs="Arial"/>
          <w:sz w:val="24"/>
          <w:szCs w:val="24"/>
        </w:rPr>
        <w:t xml:space="preserve">by our providers </w:t>
      </w:r>
      <w:r w:rsidR="000D1BC0">
        <w:rPr>
          <w:rFonts w:ascii="Arial" w:hAnsi="Arial" w:cs="Arial"/>
          <w:sz w:val="24"/>
          <w:szCs w:val="24"/>
        </w:rPr>
        <w:t xml:space="preserve">against </w:t>
      </w:r>
      <w:r w:rsidR="00900D44">
        <w:rPr>
          <w:rFonts w:ascii="Arial" w:hAnsi="Arial" w:cs="Arial"/>
          <w:sz w:val="24"/>
          <w:szCs w:val="24"/>
        </w:rPr>
        <w:t>the</w:t>
      </w:r>
      <w:r w:rsidR="000D1BC0">
        <w:rPr>
          <w:rFonts w:ascii="Arial" w:hAnsi="Arial" w:cs="Arial"/>
          <w:sz w:val="24"/>
          <w:szCs w:val="24"/>
        </w:rPr>
        <w:t xml:space="preserve"> </w:t>
      </w:r>
      <w:r w:rsidR="00E9460C" w:rsidRPr="00D64FB7">
        <w:rPr>
          <w:rFonts w:ascii="Arial" w:hAnsi="Arial" w:cs="Arial"/>
          <w:sz w:val="24"/>
          <w:szCs w:val="24"/>
        </w:rPr>
        <w:t xml:space="preserve">new criteria. Once we have completed this exercise we will work with </w:t>
      </w:r>
      <w:r w:rsidR="001D3FBD">
        <w:rPr>
          <w:rFonts w:ascii="Arial" w:hAnsi="Arial" w:cs="Arial"/>
          <w:sz w:val="24"/>
          <w:szCs w:val="24"/>
        </w:rPr>
        <w:t xml:space="preserve">the GP Provider Support Unit - </w:t>
      </w:r>
      <w:r w:rsidR="00E9460C" w:rsidRPr="00D64FB7">
        <w:rPr>
          <w:rFonts w:ascii="Arial" w:hAnsi="Arial" w:cs="Arial"/>
          <w:sz w:val="24"/>
          <w:szCs w:val="24"/>
        </w:rPr>
        <w:t xml:space="preserve">GP Reference </w:t>
      </w:r>
      <w:r w:rsidR="001D3FBD">
        <w:rPr>
          <w:rFonts w:ascii="Arial" w:hAnsi="Arial" w:cs="Arial"/>
          <w:sz w:val="24"/>
          <w:szCs w:val="24"/>
        </w:rPr>
        <w:t>G</w:t>
      </w:r>
      <w:r w:rsidR="00E9460C" w:rsidRPr="00D64FB7">
        <w:rPr>
          <w:rFonts w:ascii="Arial" w:hAnsi="Arial" w:cs="Arial"/>
          <w:sz w:val="24"/>
          <w:szCs w:val="24"/>
        </w:rPr>
        <w:t xml:space="preserve">roup to agree how </w:t>
      </w:r>
      <w:r w:rsidR="000019FB">
        <w:rPr>
          <w:rFonts w:ascii="Arial" w:hAnsi="Arial" w:cs="Arial"/>
          <w:sz w:val="24"/>
          <w:szCs w:val="24"/>
        </w:rPr>
        <w:t xml:space="preserve">we communicate with </w:t>
      </w:r>
      <w:r w:rsidR="00B85620">
        <w:rPr>
          <w:rFonts w:ascii="Arial" w:hAnsi="Arial" w:cs="Arial"/>
          <w:sz w:val="24"/>
          <w:szCs w:val="24"/>
        </w:rPr>
        <w:t xml:space="preserve">and manage </w:t>
      </w:r>
      <w:r w:rsidR="00E9460C" w:rsidRPr="00D64FB7">
        <w:rPr>
          <w:rFonts w:ascii="Arial" w:hAnsi="Arial" w:cs="Arial"/>
          <w:sz w:val="24"/>
          <w:szCs w:val="24"/>
        </w:rPr>
        <w:t>those patients who do not meet the new criteria.</w:t>
      </w:r>
      <w:r w:rsidR="006C436E">
        <w:rPr>
          <w:rFonts w:ascii="Arial" w:hAnsi="Arial" w:cs="Arial"/>
          <w:sz w:val="24"/>
          <w:szCs w:val="24"/>
        </w:rPr>
        <w:t xml:space="preserve"> </w:t>
      </w:r>
    </w:p>
    <w:p w14:paraId="3103D204" w14:textId="340A35F2" w:rsidR="00214DED" w:rsidRDefault="00222A90" w:rsidP="008607D9">
      <w:pPr>
        <w:jc w:val="both"/>
        <w:rPr>
          <w:rFonts w:ascii="Arial" w:hAnsi="Arial" w:cs="Arial"/>
        </w:rPr>
      </w:pPr>
      <w:r w:rsidRPr="00222A90">
        <w:rPr>
          <w:rFonts w:ascii="Arial" w:hAnsi="Arial" w:cs="Arial"/>
        </w:rPr>
        <w:t xml:space="preserve">We </w:t>
      </w:r>
      <w:r w:rsidR="008607D9">
        <w:rPr>
          <w:rFonts w:ascii="Arial" w:hAnsi="Arial" w:cs="Arial"/>
        </w:rPr>
        <w:t>understand that</w:t>
      </w:r>
      <w:r w:rsidR="00214DED">
        <w:rPr>
          <w:rFonts w:ascii="Arial" w:hAnsi="Arial" w:cs="Arial"/>
        </w:rPr>
        <w:t xml:space="preserve"> in December 2024</w:t>
      </w:r>
      <w:r w:rsidR="008607D9">
        <w:rPr>
          <w:rFonts w:ascii="Arial" w:hAnsi="Arial" w:cs="Arial"/>
        </w:rPr>
        <w:t xml:space="preserve"> a further weight medication</w:t>
      </w:r>
      <w:r w:rsidR="00214DED">
        <w:rPr>
          <w:rFonts w:ascii="Arial" w:hAnsi="Arial" w:cs="Arial"/>
        </w:rPr>
        <w:t xml:space="preserve"> NICE TA will </w:t>
      </w:r>
      <w:r w:rsidR="007C745D">
        <w:rPr>
          <w:rFonts w:ascii="Arial" w:hAnsi="Arial" w:cs="Arial"/>
        </w:rPr>
        <w:t>be announced</w:t>
      </w:r>
      <w:r w:rsidR="00214DED">
        <w:rPr>
          <w:rFonts w:ascii="Arial" w:hAnsi="Arial" w:cs="Arial"/>
        </w:rPr>
        <w:t xml:space="preserve"> for a drug called</w:t>
      </w:r>
      <w:r w:rsidR="008607D9">
        <w:rPr>
          <w:rFonts w:ascii="Arial" w:hAnsi="Arial" w:cs="Arial"/>
        </w:rPr>
        <w:t xml:space="preserve"> Tirzepatide</w:t>
      </w:r>
      <w:r w:rsidR="00214DED">
        <w:rPr>
          <w:rFonts w:ascii="Arial" w:hAnsi="Arial" w:cs="Arial"/>
        </w:rPr>
        <w:t xml:space="preserve">.  </w:t>
      </w:r>
      <w:r w:rsidR="00BA22AC">
        <w:rPr>
          <w:rFonts w:ascii="Arial" w:hAnsi="Arial" w:cs="Arial"/>
        </w:rPr>
        <w:t xml:space="preserve">It is not clear </w:t>
      </w:r>
      <w:r w:rsidR="007C745D">
        <w:rPr>
          <w:rFonts w:ascii="Arial" w:hAnsi="Arial" w:cs="Arial"/>
        </w:rPr>
        <w:t>yet</w:t>
      </w:r>
      <w:r w:rsidR="00BA22AC">
        <w:rPr>
          <w:rFonts w:ascii="Arial" w:hAnsi="Arial" w:cs="Arial"/>
        </w:rPr>
        <w:t xml:space="preserve"> whether this will be funded nationally no</w:t>
      </w:r>
      <w:r w:rsidR="00C14EDA">
        <w:rPr>
          <w:rFonts w:ascii="Arial" w:hAnsi="Arial" w:cs="Arial"/>
        </w:rPr>
        <w:t>r how</w:t>
      </w:r>
      <w:r w:rsidR="00E14D4B">
        <w:rPr>
          <w:rFonts w:ascii="Arial" w:hAnsi="Arial" w:cs="Arial"/>
        </w:rPr>
        <w:t xml:space="preserve"> the</w:t>
      </w:r>
      <w:r w:rsidR="00672526">
        <w:rPr>
          <w:rFonts w:ascii="Arial" w:hAnsi="Arial" w:cs="Arial"/>
        </w:rPr>
        <w:t xml:space="preserve"> eligible population cohorts will be phased for implementation. </w:t>
      </w:r>
      <w:r w:rsidR="00700963">
        <w:rPr>
          <w:rFonts w:ascii="Arial" w:hAnsi="Arial" w:cs="Arial"/>
        </w:rPr>
        <w:t xml:space="preserve"> We expect that the TA will </w:t>
      </w:r>
      <w:r w:rsidR="00090417">
        <w:rPr>
          <w:rFonts w:ascii="Arial" w:hAnsi="Arial" w:cs="Arial"/>
        </w:rPr>
        <w:t xml:space="preserve">require systems to move away from traditional specialist </w:t>
      </w:r>
      <w:r w:rsidR="00E55D08">
        <w:rPr>
          <w:rFonts w:ascii="Arial" w:hAnsi="Arial" w:cs="Arial"/>
        </w:rPr>
        <w:t xml:space="preserve">weight management delivery model to one predominately delivered by </w:t>
      </w:r>
      <w:r w:rsidR="00266EE8">
        <w:rPr>
          <w:rFonts w:ascii="Arial" w:hAnsi="Arial" w:cs="Arial"/>
        </w:rPr>
        <w:t xml:space="preserve">system </w:t>
      </w:r>
      <w:r w:rsidR="00E55D08">
        <w:rPr>
          <w:rFonts w:ascii="Arial" w:hAnsi="Arial" w:cs="Arial"/>
        </w:rPr>
        <w:t xml:space="preserve">partners in primary </w:t>
      </w:r>
      <w:r w:rsidR="00266EE8">
        <w:rPr>
          <w:rFonts w:ascii="Arial" w:hAnsi="Arial" w:cs="Arial"/>
        </w:rPr>
        <w:t xml:space="preserve">care. </w:t>
      </w:r>
      <w:r w:rsidR="00E907CE">
        <w:rPr>
          <w:rFonts w:ascii="Arial" w:hAnsi="Arial" w:cs="Arial"/>
        </w:rPr>
        <w:t xml:space="preserve">Once this is </w:t>
      </w:r>
      <w:r w:rsidR="00C060F4">
        <w:rPr>
          <w:rFonts w:ascii="Arial" w:hAnsi="Arial" w:cs="Arial"/>
        </w:rPr>
        <w:t xml:space="preserve">better </w:t>
      </w:r>
      <w:r w:rsidR="00E907CE">
        <w:rPr>
          <w:rFonts w:ascii="Arial" w:hAnsi="Arial" w:cs="Arial"/>
        </w:rPr>
        <w:t xml:space="preserve">understood we will be </w:t>
      </w:r>
      <w:r w:rsidR="00153D0D">
        <w:rPr>
          <w:rFonts w:ascii="Arial" w:hAnsi="Arial" w:cs="Arial"/>
        </w:rPr>
        <w:t xml:space="preserve">able </w:t>
      </w:r>
      <w:r w:rsidR="00F90ECF">
        <w:rPr>
          <w:rFonts w:ascii="Arial" w:hAnsi="Arial" w:cs="Arial"/>
        </w:rPr>
        <w:t xml:space="preserve">to clarify whether </w:t>
      </w:r>
      <w:r w:rsidR="00B86D49">
        <w:rPr>
          <w:rFonts w:ascii="Arial" w:hAnsi="Arial" w:cs="Arial"/>
        </w:rPr>
        <w:t xml:space="preserve">there will need to further changes </w:t>
      </w:r>
      <w:r w:rsidR="00C060F4">
        <w:rPr>
          <w:rFonts w:ascii="Arial" w:hAnsi="Arial" w:cs="Arial"/>
        </w:rPr>
        <w:t xml:space="preserve">patient criteria going forward. </w:t>
      </w:r>
      <w:r w:rsidR="008E6B4F">
        <w:rPr>
          <w:rFonts w:ascii="Arial" w:hAnsi="Arial" w:cs="Arial"/>
        </w:rPr>
        <w:t xml:space="preserve"> </w:t>
      </w:r>
    </w:p>
    <w:p w14:paraId="44F4780C" w14:textId="77777777" w:rsidR="00B43E5D" w:rsidRDefault="00B43E5D" w:rsidP="00B63CD2">
      <w:pPr>
        <w:jc w:val="both"/>
        <w:rPr>
          <w:rFonts w:ascii="Arial" w:hAnsi="Arial" w:cs="Arial"/>
        </w:rPr>
      </w:pPr>
    </w:p>
    <w:p w14:paraId="5D6B6795" w14:textId="5004F6D7" w:rsidR="00222A90" w:rsidRPr="00222A90" w:rsidRDefault="00B43E5D" w:rsidP="005E73C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 hope this letter is helpful in</w:t>
      </w:r>
      <w:r w:rsidR="00616722">
        <w:rPr>
          <w:rFonts w:ascii="Arial" w:hAnsi="Arial" w:cs="Arial"/>
        </w:rPr>
        <w:t xml:space="preserve"> providing </w:t>
      </w:r>
      <w:r w:rsidR="00444BFF">
        <w:rPr>
          <w:rFonts w:ascii="Arial" w:hAnsi="Arial" w:cs="Arial"/>
        </w:rPr>
        <w:t>the rationale behind the need to change</w:t>
      </w:r>
      <w:r w:rsidR="001207C2">
        <w:rPr>
          <w:rFonts w:ascii="Arial" w:hAnsi="Arial" w:cs="Arial"/>
        </w:rPr>
        <w:t xml:space="preserve"> the </w:t>
      </w:r>
      <w:r w:rsidR="006818D0">
        <w:rPr>
          <w:rFonts w:ascii="Arial" w:hAnsi="Arial" w:cs="Arial"/>
        </w:rPr>
        <w:t>Tier 3 criteria</w:t>
      </w:r>
      <w:r w:rsidR="008E6B4F">
        <w:rPr>
          <w:rFonts w:ascii="Arial" w:hAnsi="Arial" w:cs="Arial"/>
        </w:rPr>
        <w:t xml:space="preserve"> for our providers</w:t>
      </w:r>
      <w:r w:rsidR="006818D0">
        <w:rPr>
          <w:rFonts w:ascii="Arial" w:hAnsi="Arial" w:cs="Arial"/>
        </w:rPr>
        <w:t xml:space="preserve"> and once again please accept my apologies </w:t>
      </w:r>
      <w:r w:rsidR="008E6B4F">
        <w:rPr>
          <w:rFonts w:ascii="Arial" w:hAnsi="Arial" w:cs="Arial"/>
        </w:rPr>
        <w:t xml:space="preserve">if you were not aware of the ICBs </w:t>
      </w:r>
      <w:r w:rsidR="00E03734">
        <w:rPr>
          <w:rFonts w:ascii="Arial" w:hAnsi="Arial" w:cs="Arial"/>
        </w:rPr>
        <w:t xml:space="preserve">position on the commissioning of weight reduction medication. </w:t>
      </w:r>
      <w:r w:rsidR="006818D0">
        <w:rPr>
          <w:rFonts w:ascii="Arial" w:hAnsi="Arial" w:cs="Arial"/>
        </w:rPr>
        <w:t xml:space="preserve"> </w:t>
      </w:r>
      <w:r w:rsidR="00444BFF">
        <w:rPr>
          <w:rFonts w:ascii="Arial" w:hAnsi="Arial" w:cs="Arial"/>
        </w:rPr>
        <w:t xml:space="preserve"> </w:t>
      </w:r>
      <w:r w:rsidR="003B59E4">
        <w:rPr>
          <w:rFonts w:ascii="Arial" w:hAnsi="Arial" w:cs="Arial"/>
        </w:rPr>
        <w:t xml:space="preserve"> </w:t>
      </w:r>
    </w:p>
    <w:p w14:paraId="3823E6D5" w14:textId="77777777" w:rsidR="005E73C6" w:rsidRDefault="005E73C6" w:rsidP="00222A90">
      <w:pPr>
        <w:rPr>
          <w:rFonts w:ascii="Arial" w:hAnsi="Arial" w:cs="Arial"/>
        </w:rPr>
      </w:pPr>
    </w:p>
    <w:p w14:paraId="722500CF" w14:textId="77777777" w:rsidR="00B838DC" w:rsidRDefault="00B838DC" w:rsidP="00222A90">
      <w:pPr>
        <w:rPr>
          <w:rFonts w:ascii="Arial" w:hAnsi="Arial" w:cs="Arial"/>
        </w:rPr>
      </w:pPr>
    </w:p>
    <w:p w14:paraId="2FC953F4" w14:textId="16345EC9" w:rsidR="00222A90" w:rsidRPr="00222A90" w:rsidRDefault="00222A90" w:rsidP="00222A90">
      <w:pPr>
        <w:rPr>
          <w:rFonts w:ascii="Arial" w:hAnsi="Arial" w:cs="Arial"/>
        </w:rPr>
      </w:pPr>
      <w:r w:rsidRPr="00222A90">
        <w:rPr>
          <w:rFonts w:ascii="Arial" w:hAnsi="Arial" w:cs="Arial"/>
        </w:rPr>
        <w:t xml:space="preserve">Yours </w:t>
      </w:r>
      <w:r w:rsidR="000E5ADD">
        <w:rPr>
          <w:rFonts w:ascii="Arial" w:hAnsi="Arial" w:cs="Arial"/>
        </w:rPr>
        <w:t>s</w:t>
      </w:r>
      <w:r w:rsidRPr="00222A90">
        <w:rPr>
          <w:rFonts w:ascii="Arial" w:hAnsi="Arial" w:cs="Arial"/>
        </w:rPr>
        <w:t>incerely</w:t>
      </w:r>
    </w:p>
    <w:p w14:paraId="59A680B2" w14:textId="77777777" w:rsidR="00222A90" w:rsidRDefault="00222A90" w:rsidP="00222A90">
      <w:pPr>
        <w:rPr>
          <w:rFonts w:ascii="Arial" w:hAnsi="Arial" w:cs="Arial"/>
        </w:rPr>
      </w:pPr>
    </w:p>
    <w:p w14:paraId="5AAE4D21" w14:textId="77777777" w:rsidR="00B63CD2" w:rsidRDefault="00B63CD2" w:rsidP="00222A90">
      <w:pPr>
        <w:rPr>
          <w:rFonts w:ascii="Arial" w:hAnsi="Arial" w:cs="Arial"/>
        </w:rPr>
      </w:pPr>
    </w:p>
    <w:p w14:paraId="49920965" w14:textId="649EFF6A" w:rsidR="005313A3" w:rsidRDefault="005313A3" w:rsidP="00222A90">
      <w:pPr>
        <w:rPr>
          <w:rFonts w:ascii="Arial" w:hAnsi="Arial" w:cs="Arial"/>
        </w:rPr>
      </w:pPr>
      <w:r>
        <w:rPr>
          <w:rFonts w:ascii="Arial" w:hAnsi="Arial" w:cs="Arial"/>
        </w:rPr>
        <w:t>Andrew McKirgan</w:t>
      </w:r>
    </w:p>
    <w:p w14:paraId="61657322" w14:textId="4BA13B4E" w:rsidR="005313A3" w:rsidRDefault="005313A3" w:rsidP="00222A9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Director of Community Care </w:t>
      </w:r>
    </w:p>
    <w:p w14:paraId="3BDBC01C" w14:textId="2BDCC0E4" w:rsidR="00222A90" w:rsidRDefault="005313A3" w:rsidP="00E03734">
      <w:pPr>
        <w:rPr>
          <w:rFonts w:ascii="Arial" w:hAnsi="Arial" w:cs="Arial"/>
        </w:rPr>
      </w:pPr>
      <w:r>
        <w:rPr>
          <w:rFonts w:ascii="Arial" w:hAnsi="Arial" w:cs="Arial"/>
        </w:rPr>
        <w:t>Birmingham &amp; Solihull IC</w:t>
      </w:r>
    </w:p>
    <w:p w14:paraId="2971E161" w14:textId="77777777" w:rsidR="00B838DC" w:rsidRDefault="00B838DC" w:rsidP="00E03734">
      <w:pPr>
        <w:rPr>
          <w:rFonts w:ascii="Arial" w:hAnsi="Arial" w:cs="Arial"/>
        </w:rPr>
      </w:pPr>
    </w:p>
    <w:p w14:paraId="6A0BB9EA" w14:textId="77777777" w:rsidR="00E03734" w:rsidRDefault="00E03734" w:rsidP="00E03734">
      <w:pPr>
        <w:rPr>
          <w:rFonts w:ascii="Arial" w:hAnsi="Arial" w:cs="Arial"/>
        </w:rPr>
      </w:pPr>
    </w:p>
    <w:p w14:paraId="39799802" w14:textId="77777777" w:rsidR="00B838DC" w:rsidRPr="00222A90" w:rsidRDefault="00B838DC" w:rsidP="00E03734">
      <w:pPr>
        <w:rPr>
          <w:rFonts w:ascii="Arial" w:hAnsi="Arial" w:cs="Arial"/>
          <w:b/>
          <w:bCs/>
        </w:rPr>
      </w:pPr>
    </w:p>
    <w:p w14:paraId="7865C0C5" w14:textId="77777777" w:rsidR="00222A90" w:rsidRPr="00222A90" w:rsidRDefault="00222A90" w:rsidP="00222A90">
      <w:pPr>
        <w:jc w:val="center"/>
        <w:rPr>
          <w:rFonts w:ascii="Arial" w:hAnsi="Arial" w:cs="Arial"/>
          <w:b/>
          <w:bCs/>
        </w:rPr>
      </w:pPr>
      <w:r w:rsidRPr="00222A90">
        <w:rPr>
          <w:rFonts w:ascii="Arial" w:hAnsi="Arial" w:cs="Arial"/>
          <w:b/>
          <w:bCs/>
        </w:rPr>
        <w:lastRenderedPageBreak/>
        <w:t xml:space="preserve">BSOL Tier 3 Weight Management Services Eligibility Criteria </w:t>
      </w:r>
    </w:p>
    <w:p w14:paraId="72A13428" w14:textId="6C9E8052" w:rsidR="00222A90" w:rsidRPr="00222A90" w:rsidRDefault="00222A90" w:rsidP="00222A90">
      <w:pPr>
        <w:jc w:val="center"/>
        <w:rPr>
          <w:rFonts w:ascii="Arial" w:hAnsi="Arial" w:cs="Arial"/>
          <w:b/>
          <w:bCs/>
        </w:rPr>
      </w:pPr>
      <w:r w:rsidRPr="00222A90">
        <w:rPr>
          <w:rFonts w:ascii="Arial" w:hAnsi="Arial" w:cs="Arial"/>
          <w:b/>
          <w:bCs/>
        </w:rPr>
        <w:t xml:space="preserve">from </w:t>
      </w:r>
      <w:r w:rsidR="00B838DC">
        <w:rPr>
          <w:rFonts w:ascii="Arial" w:hAnsi="Arial" w:cs="Arial"/>
          <w:b/>
          <w:bCs/>
        </w:rPr>
        <w:t>28</w:t>
      </w:r>
      <w:r w:rsidR="00BC00D7">
        <w:rPr>
          <w:rFonts w:ascii="Arial" w:hAnsi="Arial" w:cs="Arial"/>
          <w:b/>
          <w:bCs/>
        </w:rPr>
        <w:t xml:space="preserve"> </w:t>
      </w:r>
      <w:r w:rsidRPr="00222A90">
        <w:rPr>
          <w:rFonts w:ascii="Arial" w:hAnsi="Arial" w:cs="Arial"/>
          <w:b/>
          <w:bCs/>
        </w:rPr>
        <w:t>October 2024</w:t>
      </w:r>
    </w:p>
    <w:p w14:paraId="7874CF9F" w14:textId="17ADB158" w:rsidR="00B838DC" w:rsidRPr="00B838DC" w:rsidRDefault="00B838DC" w:rsidP="00222A90">
      <w:pPr>
        <w:rPr>
          <w:rFonts w:ascii="Arial" w:hAnsi="Arial" w:cs="Arial"/>
          <w:b/>
          <w:bCs/>
        </w:rPr>
      </w:pPr>
    </w:p>
    <w:p w14:paraId="5FDC7D0E" w14:textId="77777777" w:rsidR="00B838DC" w:rsidRDefault="00B838DC" w:rsidP="00222A90">
      <w:pPr>
        <w:rPr>
          <w:rFonts w:ascii="Arial" w:hAnsi="Arial" w:cs="Arial"/>
        </w:rPr>
      </w:pPr>
    </w:p>
    <w:p w14:paraId="134E9152" w14:textId="273A08EA" w:rsidR="00222A90" w:rsidRPr="00222A90" w:rsidRDefault="00222A90" w:rsidP="00222A90">
      <w:pPr>
        <w:rPr>
          <w:rFonts w:ascii="Arial" w:hAnsi="Arial" w:cs="Arial"/>
        </w:rPr>
      </w:pPr>
      <w:r w:rsidRPr="00222A90">
        <w:rPr>
          <w:rFonts w:ascii="Arial" w:hAnsi="Arial" w:cs="Arial"/>
        </w:rPr>
        <w:t>Applicable to Tier 3 services provided by:</w:t>
      </w:r>
    </w:p>
    <w:p w14:paraId="4829C0AB" w14:textId="1A15E26A" w:rsidR="00222A90" w:rsidRPr="00222A90" w:rsidRDefault="00222A90" w:rsidP="00222A90">
      <w:pPr>
        <w:rPr>
          <w:rFonts w:ascii="Arial" w:hAnsi="Arial" w:cs="Arial"/>
        </w:rPr>
      </w:pPr>
      <w:r w:rsidRPr="00222A90">
        <w:rPr>
          <w:rFonts w:ascii="Arial" w:hAnsi="Arial" w:cs="Arial"/>
        </w:rPr>
        <w:t>University Hospitals Birmingham NHS Foundation Trust</w:t>
      </w:r>
    </w:p>
    <w:p w14:paraId="04D13DB6" w14:textId="0CA46726" w:rsidR="00222A90" w:rsidRDefault="00222A90" w:rsidP="00222A90">
      <w:pPr>
        <w:rPr>
          <w:rFonts w:ascii="Arial" w:hAnsi="Arial" w:cs="Arial"/>
        </w:rPr>
      </w:pPr>
      <w:r w:rsidRPr="00222A90">
        <w:rPr>
          <w:rFonts w:ascii="Arial" w:hAnsi="Arial" w:cs="Arial"/>
        </w:rPr>
        <w:t xml:space="preserve">Birmingham Community Healthcare NHS Foundation Trust </w:t>
      </w:r>
    </w:p>
    <w:p w14:paraId="53800500" w14:textId="77777777" w:rsidR="003C0202" w:rsidRPr="00222A90" w:rsidRDefault="003C0202" w:rsidP="00222A90">
      <w:pPr>
        <w:rPr>
          <w:rFonts w:ascii="Arial" w:hAnsi="Arial" w:cs="Arial"/>
        </w:rPr>
      </w:pPr>
    </w:p>
    <w:p w14:paraId="6A391D92" w14:textId="77777777" w:rsidR="00222A90" w:rsidRPr="00222A90" w:rsidRDefault="00222A90" w:rsidP="00222A90">
      <w:pPr>
        <w:rPr>
          <w:rFonts w:ascii="Arial" w:hAnsi="Arial" w:cs="Arial"/>
        </w:rPr>
      </w:pPr>
    </w:p>
    <w:p w14:paraId="2C305B8F" w14:textId="08F9A05E" w:rsidR="00222A90" w:rsidRPr="00BC00D7" w:rsidRDefault="00222A90" w:rsidP="00B838DC">
      <w:pPr>
        <w:pStyle w:val="ListParagraph"/>
        <w:numPr>
          <w:ilvl w:val="0"/>
          <w:numId w:val="28"/>
        </w:numPr>
        <w:ind w:hanging="720"/>
        <w:rPr>
          <w:rFonts w:ascii="Arial" w:hAnsi="Arial" w:cs="Arial"/>
          <w:b/>
          <w:bCs/>
          <w:i/>
          <w:iCs/>
        </w:rPr>
      </w:pPr>
      <w:r w:rsidRPr="00BC00D7">
        <w:rPr>
          <w:rFonts w:ascii="Arial" w:hAnsi="Arial" w:cs="Arial"/>
          <w:b/>
          <w:bCs/>
          <w:i/>
          <w:iCs/>
        </w:rPr>
        <w:t>Bariatric Surgery Criteria – UHB only (unchanged)</w:t>
      </w:r>
    </w:p>
    <w:p w14:paraId="0766ACA3" w14:textId="77777777" w:rsidR="00BC00D7" w:rsidRPr="00BC00D7" w:rsidRDefault="00BC00D7" w:rsidP="00BC00D7">
      <w:pPr>
        <w:pStyle w:val="ListParagraph"/>
        <w:rPr>
          <w:rFonts w:ascii="Arial" w:hAnsi="Arial" w:cs="Arial"/>
          <w:b/>
          <w:bCs/>
          <w:i/>
          <w:iCs/>
        </w:rPr>
      </w:pPr>
    </w:p>
    <w:p w14:paraId="5635378B" w14:textId="77777777" w:rsidR="00222A90" w:rsidRPr="00222A90" w:rsidRDefault="00222A90" w:rsidP="00222A90">
      <w:pPr>
        <w:rPr>
          <w:rFonts w:ascii="Arial" w:hAnsi="Arial" w:cs="Arial"/>
        </w:rPr>
      </w:pPr>
      <w:r w:rsidRPr="00222A90">
        <w:rPr>
          <w:rFonts w:ascii="Arial" w:hAnsi="Arial" w:cs="Arial"/>
        </w:rPr>
        <w:t>1. People with a body mass index of more than 50</w:t>
      </w:r>
    </w:p>
    <w:p w14:paraId="0A963D55" w14:textId="77777777" w:rsidR="00BC00D7" w:rsidRDefault="00BC00D7" w:rsidP="00222A90">
      <w:pPr>
        <w:rPr>
          <w:rFonts w:ascii="Arial" w:hAnsi="Arial" w:cs="Arial"/>
        </w:rPr>
      </w:pPr>
    </w:p>
    <w:p w14:paraId="52A0AAFC" w14:textId="1A5D5BC4" w:rsidR="00222A90" w:rsidRPr="00222A90" w:rsidRDefault="00222A90" w:rsidP="00BC00D7">
      <w:pPr>
        <w:ind w:left="284" w:hanging="284"/>
        <w:rPr>
          <w:rFonts w:ascii="Arial" w:hAnsi="Arial" w:cs="Arial"/>
        </w:rPr>
      </w:pPr>
      <w:r w:rsidRPr="00222A90">
        <w:rPr>
          <w:rFonts w:ascii="Arial" w:hAnsi="Arial" w:cs="Arial"/>
        </w:rPr>
        <w:t>2. People with a body mass index of more than 35 AND type 2 diabetes (for less than 10 years)</w:t>
      </w:r>
    </w:p>
    <w:p w14:paraId="25DA26F9" w14:textId="77777777" w:rsidR="00E45B38" w:rsidRDefault="00E45B38" w:rsidP="00222A90">
      <w:pPr>
        <w:rPr>
          <w:rFonts w:ascii="Arial" w:hAnsi="Arial" w:cs="Arial"/>
          <w:b/>
          <w:bCs/>
          <w:i/>
          <w:iCs/>
        </w:rPr>
      </w:pPr>
    </w:p>
    <w:p w14:paraId="78CC5711" w14:textId="630A8696" w:rsidR="00222A90" w:rsidRPr="00222A90" w:rsidRDefault="00222A90" w:rsidP="00222A90">
      <w:pPr>
        <w:rPr>
          <w:rFonts w:ascii="Arial" w:hAnsi="Arial" w:cs="Arial"/>
          <w:b/>
          <w:bCs/>
          <w:i/>
          <w:iCs/>
        </w:rPr>
      </w:pPr>
      <w:r w:rsidRPr="00222A90">
        <w:rPr>
          <w:rFonts w:ascii="Arial" w:hAnsi="Arial" w:cs="Arial"/>
          <w:b/>
          <w:bCs/>
          <w:i/>
          <w:iCs/>
        </w:rPr>
        <w:t>(b) T3 weight management -  UHB / BCHC</w:t>
      </w:r>
    </w:p>
    <w:p w14:paraId="2ADD843A" w14:textId="77777777" w:rsidR="00BC00D7" w:rsidRDefault="00BC00D7" w:rsidP="00222A90">
      <w:pPr>
        <w:rPr>
          <w:rFonts w:ascii="Arial" w:hAnsi="Arial" w:cs="Arial"/>
        </w:rPr>
      </w:pPr>
    </w:p>
    <w:p w14:paraId="523518FE" w14:textId="76F18739" w:rsidR="00222A90" w:rsidRPr="00222A90" w:rsidRDefault="00222A90" w:rsidP="00BC00D7">
      <w:pPr>
        <w:ind w:left="284" w:hanging="284"/>
        <w:rPr>
          <w:rFonts w:ascii="Arial" w:hAnsi="Arial" w:cs="Arial"/>
        </w:rPr>
      </w:pPr>
      <w:r w:rsidRPr="00222A90">
        <w:rPr>
          <w:rFonts w:ascii="Arial" w:hAnsi="Arial" w:cs="Arial"/>
        </w:rPr>
        <w:t>1. Precancerous or cancerous conditions in which weight management would improve outcomes by allowing access to treatments that were too high risk at starting BMI</w:t>
      </w:r>
    </w:p>
    <w:p w14:paraId="526C877D" w14:textId="77777777" w:rsidR="00BC00D7" w:rsidRDefault="00BC00D7" w:rsidP="00222A90">
      <w:pPr>
        <w:rPr>
          <w:rFonts w:ascii="Arial" w:hAnsi="Arial" w:cs="Arial"/>
        </w:rPr>
      </w:pPr>
    </w:p>
    <w:p w14:paraId="5A0C9ED0" w14:textId="0F267BEA" w:rsidR="00222A90" w:rsidRPr="00222A90" w:rsidRDefault="00222A90" w:rsidP="00222A90">
      <w:pPr>
        <w:rPr>
          <w:rFonts w:ascii="Arial" w:hAnsi="Arial" w:cs="Arial"/>
        </w:rPr>
      </w:pPr>
      <w:r w:rsidRPr="00222A90">
        <w:rPr>
          <w:rFonts w:ascii="Arial" w:hAnsi="Arial" w:cs="Arial"/>
        </w:rPr>
        <w:t xml:space="preserve">2. Patients requiring weight loss for solid organ transplantation. </w:t>
      </w:r>
    </w:p>
    <w:p w14:paraId="3732360B" w14:textId="77777777" w:rsidR="00BC00D7" w:rsidRDefault="00BC00D7" w:rsidP="00222A90">
      <w:pPr>
        <w:rPr>
          <w:rFonts w:ascii="Arial" w:hAnsi="Arial" w:cs="Arial"/>
        </w:rPr>
      </w:pPr>
    </w:p>
    <w:p w14:paraId="313589E6" w14:textId="2896AB31" w:rsidR="00222A90" w:rsidRPr="00222A90" w:rsidRDefault="00222A90" w:rsidP="00BC00D7">
      <w:pPr>
        <w:ind w:left="284" w:hanging="284"/>
        <w:rPr>
          <w:rFonts w:ascii="Arial" w:hAnsi="Arial" w:cs="Arial"/>
        </w:rPr>
      </w:pPr>
      <w:r w:rsidRPr="00222A90">
        <w:rPr>
          <w:rFonts w:ascii="Arial" w:hAnsi="Arial" w:cs="Arial"/>
        </w:rPr>
        <w:t>3. Idiopathic intracranial hypertension (IIH) requiring frequent lumber punctures and/or visual compromise.</w:t>
      </w:r>
    </w:p>
    <w:p w14:paraId="44961A74" w14:textId="77777777" w:rsidR="00BC00D7" w:rsidRDefault="00BC00D7" w:rsidP="00222A90">
      <w:pPr>
        <w:rPr>
          <w:rFonts w:ascii="Arial" w:hAnsi="Arial" w:cs="Arial"/>
        </w:rPr>
      </w:pPr>
    </w:p>
    <w:p w14:paraId="6DF80B74" w14:textId="1C50032A" w:rsidR="00222A90" w:rsidRPr="00222A90" w:rsidRDefault="00222A90" w:rsidP="00BC00D7">
      <w:pPr>
        <w:ind w:left="284" w:hanging="284"/>
        <w:rPr>
          <w:rFonts w:ascii="Arial" w:hAnsi="Arial" w:cs="Arial"/>
        </w:rPr>
      </w:pPr>
      <w:r w:rsidRPr="00222A90">
        <w:rPr>
          <w:rFonts w:ascii="Arial" w:hAnsi="Arial" w:cs="Arial"/>
        </w:rPr>
        <w:t xml:space="preserve">4. Patients undergoing planned time sensitive surgery (including bariatric surgery) for life-limiting conditions*, where high BMI is the primary barrier to surgery and weight loss would be beneficial. </w:t>
      </w:r>
    </w:p>
    <w:p w14:paraId="044F7899" w14:textId="77777777" w:rsidR="00BC00D7" w:rsidRDefault="00BC00D7" w:rsidP="00222A90">
      <w:pPr>
        <w:rPr>
          <w:rFonts w:ascii="Arial" w:hAnsi="Arial" w:cs="Arial"/>
        </w:rPr>
      </w:pPr>
    </w:p>
    <w:p w14:paraId="5FDC453E" w14:textId="4D81B6D2" w:rsidR="00222A90" w:rsidRPr="00222A90" w:rsidRDefault="00222A90" w:rsidP="00BC00D7">
      <w:pPr>
        <w:ind w:left="284" w:hanging="284"/>
        <w:rPr>
          <w:rFonts w:ascii="Arial" w:hAnsi="Arial" w:cs="Arial"/>
        </w:rPr>
      </w:pPr>
      <w:r w:rsidRPr="00222A90">
        <w:rPr>
          <w:rFonts w:ascii="Arial" w:hAnsi="Arial" w:cs="Arial"/>
        </w:rPr>
        <w:t>5. Weight loss is required for assisted conception in women under the care of a fertility service, in cases where weight loss would be beneficial.</w:t>
      </w:r>
    </w:p>
    <w:p w14:paraId="58AFB16E" w14:textId="77777777" w:rsidR="00BC00D7" w:rsidRDefault="00BC00D7" w:rsidP="00222A90">
      <w:pPr>
        <w:rPr>
          <w:rFonts w:ascii="Arial" w:hAnsi="Arial" w:cs="Arial"/>
        </w:rPr>
      </w:pPr>
    </w:p>
    <w:p w14:paraId="20594F24" w14:textId="77D2450B" w:rsidR="00222A90" w:rsidRPr="00222A90" w:rsidRDefault="00222A90" w:rsidP="00BC00D7">
      <w:pPr>
        <w:ind w:left="284" w:hanging="284"/>
        <w:rPr>
          <w:rFonts w:ascii="Arial" w:hAnsi="Arial" w:cs="Arial"/>
        </w:rPr>
      </w:pPr>
      <w:r w:rsidRPr="00222A90">
        <w:rPr>
          <w:rFonts w:ascii="Arial" w:hAnsi="Arial" w:cs="Arial"/>
        </w:rPr>
        <w:t>6. Severe obstructive sleep apnoea (OSA), obesity hypoventilation syndrome (OHS) and/or severe asthma.</w:t>
      </w:r>
    </w:p>
    <w:p w14:paraId="34F0F114" w14:textId="77777777" w:rsidR="00BC00D7" w:rsidRDefault="00BC00D7" w:rsidP="00222A90">
      <w:pPr>
        <w:rPr>
          <w:rFonts w:ascii="Arial" w:hAnsi="Arial" w:cs="Arial"/>
        </w:rPr>
      </w:pPr>
    </w:p>
    <w:p w14:paraId="1D3DD5F9" w14:textId="67369B4E" w:rsidR="00222A90" w:rsidRPr="00222A90" w:rsidRDefault="00222A90" w:rsidP="00222A90">
      <w:pPr>
        <w:rPr>
          <w:rFonts w:ascii="Arial" w:hAnsi="Arial" w:cs="Arial"/>
        </w:rPr>
      </w:pPr>
      <w:r w:rsidRPr="00222A90">
        <w:rPr>
          <w:rFonts w:ascii="Arial" w:hAnsi="Arial" w:cs="Arial"/>
        </w:rPr>
        <w:t xml:space="preserve">7. Proven genetic cause of obesity and not eligible for Setmelanotide </w:t>
      </w:r>
    </w:p>
    <w:p w14:paraId="69862B45" w14:textId="77777777" w:rsidR="00BC00D7" w:rsidRDefault="00BC00D7" w:rsidP="00222A90">
      <w:pPr>
        <w:rPr>
          <w:rFonts w:ascii="Arial" w:hAnsi="Arial" w:cs="Arial"/>
          <w:i/>
          <w:iCs/>
        </w:rPr>
      </w:pPr>
      <w:bookmarkStart w:id="1" w:name="_dx_frag_StartFragment"/>
      <w:bookmarkEnd w:id="1"/>
    </w:p>
    <w:p w14:paraId="68466648" w14:textId="14DFD1F4" w:rsidR="00222A90" w:rsidRPr="00222A90" w:rsidRDefault="00222A90" w:rsidP="00222A90">
      <w:pPr>
        <w:rPr>
          <w:rFonts w:ascii="Arial" w:hAnsi="Arial" w:cs="Arial"/>
          <w:i/>
          <w:iCs/>
        </w:rPr>
      </w:pPr>
      <w:r w:rsidRPr="00222A90">
        <w:rPr>
          <w:rFonts w:ascii="Arial" w:hAnsi="Arial" w:cs="Arial"/>
          <w:i/>
          <w:iCs/>
        </w:rPr>
        <w:t xml:space="preserve">*Life-limiting defined as any condition where life is extended by the intervention. </w:t>
      </w:r>
    </w:p>
    <w:p w14:paraId="6FCEB42A" w14:textId="77777777" w:rsidR="00222A90" w:rsidRPr="00222A90" w:rsidRDefault="00222A90" w:rsidP="00222A90">
      <w:pPr>
        <w:rPr>
          <w:rFonts w:ascii="Arial" w:hAnsi="Arial" w:cs="Arial"/>
        </w:rPr>
      </w:pPr>
      <w:r w:rsidRPr="00222A90">
        <w:rPr>
          <w:rFonts w:ascii="Arial" w:hAnsi="Arial" w:cs="Arial"/>
        </w:rPr>
        <w:br/>
      </w:r>
    </w:p>
    <w:p w14:paraId="63CFDA7F" w14:textId="77777777" w:rsidR="00943C87" w:rsidRPr="00222A90" w:rsidRDefault="00943C87" w:rsidP="00B37E5B">
      <w:pPr>
        <w:jc w:val="both"/>
        <w:rPr>
          <w:rFonts w:ascii="Arial" w:hAnsi="Arial" w:cs="Arial"/>
        </w:rPr>
      </w:pPr>
    </w:p>
    <w:p w14:paraId="273F734A" w14:textId="77777777" w:rsidR="00EF0825" w:rsidRPr="00222A90" w:rsidRDefault="00EF0825" w:rsidP="00EF0825">
      <w:pPr>
        <w:rPr>
          <w:rFonts w:ascii="Arial" w:hAnsi="Arial" w:cs="Arial"/>
        </w:rPr>
      </w:pPr>
    </w:p>
    <w:p w14:paraId="50F914B5" w14:textId="77777777" w:rsidR="00DE6EAB" w:rsidRPr="00A75EDD" w:rsidRDefault="00DE6EAB" w:rsidP="00B37E5B">
      <w:pPr>
        <w:jc w:val="both"/>
        <w:rPr>
          <w:rFonts w:ascii="Arial" w:hAnsi="Arial" w:cs="Arial"/>
          <w:sz w:val="22"/>
          <w:szCs w:val="22"/>
        </w:rPr>
      </w:pPr>
    </w:p>
    <w:p w14:paraId="7E9C3A38" w14:textId="77777777" w:rsidR="00DE6EAB" w:rsidRPr="00184C25" w:rsidRDefault="00DE6EAB" w:rsidP="00DE6EAB">
      <w:pPr>
        <w:rPr>
          <w:rFonts w:ascii="Arial" w:hAnsi="Arial" w:cs="Arial"/>
          <w:sz w:val="22"/>
          <w:szCs w:val="22"/>
        </w:rPr>
      </w:pPr>
    </w:p>
    <w:p w14:paraId="2F39F651" w14:textId="77777777" w:rsidR="00DE6EAB" w:rsidRPr="00184C25" w:rsidRDefault="00DE6EAB" w:rsidP="00DE6EAB">
      <w:pPr>
        <w:rPr>
          <w:rFonts w:ascii="Arial" w:hAnsi="Arial" w:cs="Arial"/>
          <w:sz w:val="22"/>
          <w:szCs w:val="22"/>
        </w:rPr>
      </w:pPr>
    </w:p>
    <w:sectPr w:rsidR="00DE6EAB" w:rsidRPr="00184C25" w:rsidSect="00C01DC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440" w:right="1440" w:bottom="1440" w:left="1440" w:header="1440" w:footer="144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E1256E" w14:textId="77777777" w:rsidR="00ED44AD" w:rsidRDefault="00ED44AD">
      <w:r>
        <w:separator/>
      </w:r>
    </w:p>
  </w:endnote>
  <w:endnote w:type="continuationSeparator" w:id="0">
    <w:p w14:paraId="6B8E37E2" w14:textId="77777777" w:rsidR="00ED44AD" w:rsidRDefault="00ED4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1986C" w14:textId="77777777" w:rsidR="000F1C6C" w:rsidRDefault="000F1C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92D59" w14:textId="36E54DF2" w:rsidR="00AC1AEE" w:rsidRDefault="00287A2D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5680" behindDoc="1" locked="0" layoutInCell="1" allowOverlap="1" wp14:anchorId="76356A69" wp14:editId="7A4044A3">
              <wp:simplePos x="0" y="0"/>
              <wp:positionH relativeFrom="page">
                <wp:posOffset>0</wp:posOffset>
              </wp:positionH>
              <wp:positionV relativeFrom="page">
                <wp:posOffset>10044752</wp:posOffset>
              </wp:positionV>
              <wp:extent cx="7556500" cy="648326"/>
              <wp:effectExtent l="0" t="0" r="6350" b="0"/>
              <wp:wrapNone/>
              <wp:docPr id="1073741828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648326"/>
                      </a:xfrm>
                      <a:prstGeom prst="roundRect">
                        <a:avLst>
                          <a:gd name="adj" fmla="val 0"/>
                        </a:avLst>
                      </a:prstGeom>
                      <a:blipFill rotWithShape="1">
                        <a:blip r:embed="rId1"/>
                        <a:srcRect/>
                        <a:stretch>
                          <a:fillRect t="-1548532" r="3"/>
                        </a:stretch>
                      </a:blip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CD29621" w14:textId="77777777" w:rsidR="00287A2D" w:rsidRDefault="00287A2D" w:rsidP="00287A2D">
                          <w:pPr>
                            <w:jc w:val="center"/>
                          </w:pPr>
                        </w:p>
                      </w:txbxContent>
                    </wps:txbx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6356A69" id="officeArt object" o:spid="_x0000_s1027" alt="Rectangle" style="position:absolute;margin-left:0;margin-top:790.95pt;width:595pt;height:51.05pt;z-index:-25166080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arcsize="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" stroked="f" strokeweight="1pt">
              <v:fill r:id="rId2" o:title="Rectangle" recolor="t" rotate="t" type="frame"/>
              <v:stroke miterlimit="4" joinstyle="miter"/>
              <v:textbox>
                <w:txbxContent>
                  <w:p w14:paraId="7CD29621" w14:textId="77777777" w:rsidR="00287A2D" w:rsidRDefault="00287A2D" w:rsidP="00287A2D">
                    <w:pPr>
                      <w:jc w:val="center"/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81F494" w14:textId="77777777" w:rsidR="000F1C6C" w:rsidRDefault="000F1C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F5FAF2" w14:textId="77777777" w:rsidR="00ED44AD" w:rsidRDefault="00ED44AD">
      <w:r>
        <w:separator/>
      </w:r>
    </w:p>
  </w:footnote>
  <w:footnote w:type="continuationSeparator" w:id="0">
    <w:p w14:paraId="6310C4A0" w14:textId="77777777" w:rsidR="00ED44AD" w:rsidRDefault="00ED4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9DF09" w14:textId="77777777" w:rsidR="000F1C6C" w:rsidRDefault="000F1C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7D735" w14:textId="15EBFD94" w:rsidR="003514E5" w:rsidRDefault="0048411B">
    <w:pPr>
      <w:pStyle w:val="Header"/>
    </w:pPr>
    <w:r>
      <w:rPr>
        <w:noProof/>
      </w:rPr>
      <w:pict w14:anchorId="0D1652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-56.35pt;margin-top:-104.25pt;width:608.05pt;height:859.45pt;z-index:-251654656;mso-wrap-edited:f;mso-width-percent:0;mso-height-percent:0;mso-position-horizontal-relative:margin;mso-position-vertical-relative:margin;mso-width-percent:0;mso-height-percent:0" o:allowincell="f">
          <v:imagedata r:id="rId1" o:title="letter no header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7AD1C" w14:textId="20BFDD49" w:rsidR="00287A2D" w:rsidRDefault="0048411B">
    <w:pPr>
      <w:pStyle w:val="Header"/>
    </w:pPr>
    <w:r>
      <w:rPr>
        <w:noProof/>
      </w:rPr>
      <w:pict w14:anchorId="0D1652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7374868" o:spid="_x0000_s1025" type="#_x0000_t75" alt="" style="position:absolute;margin-left:-32.45pt;margin-top:-98.65pt;width:608.05pt;height:859.45pt;z-index:-251655680;mso-wrap-edited:f;mso-width-percent:0;mso-height-percent:0;mso-position-horizontal-relative:margin;mso-position-vertical-relative:margin;mso-width-percent:0;mso-height-percent:0" o:allowincell="f">
          <v:imagedata r:id="rId1" o:title="letter no header-01"/>
          <w10:wrap anchorx="margin" anchory="margin"/>
        </v:shape>
      </w:pict>
    </w:r>
    <w:r w:rsidR="00287A2D">
      <w:rPr>
        <w:noProof/>
      </w:rPr>
      <mc:AlternateContent>
        <mc:Choice Requires="wps">
          <w:drawing>
            <wp:anchor distT="152400" distB="152400" distL="152400" distR="152400" simplePos="0" relativeHeight="251659776" behindDoc="1" locked="0" layoutInCell="1" allowOverlap="1" wp14:anchorId="0E962338" wp14:editId="30D1D48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56500" cy="10693400"/>
              <wp:effectExtent l="0" t="0" r="6350" b="0"/>
              <wp:wrapNone/>
              <wp:docPr id="1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blipFill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E4F3946" id="officeArt object" o:spid="_x0000_s1026" alt="Rectangle" style="position:absolute;margin-left:0;margin-top:0;width:595pt;height:842pt;z-index:-251656704;visibility:visible;mso-wrap-style:square;mso-height-percent:0;mso-wrap-distance-left:12pt;mso-wrap-distance-top:12pt;mso-wrap-distance-right:12pt;mso-wrap-distance-bottom:12pt;mso-position-horizontal:left;mso-position-horizontal-relative:page;mso-position-vertical:top;mso-position-vertical-relative:page;mso-height-percent:0;mso-height-relative:margin;v-text-anchor:top" arcsize="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" stroked="f" strokeweight="1pt">
              <v:fill r:id="rId3" o:title="Rectangle" recolor="t" rotate="t" type="frame"/>
              <v:stroke miterlimit="4" joinstyle="miter"/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E0950"/>
    <w:multiLevelType w:val="hybridMultilevel"/>
    <w:tmpl w:val="92CE86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A046E"/>
    <w:multiLevelType w:val="hybridMultilevel"/>
    <w:tmpl w:val="6428C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26C26"/>
    <w:multiLevelType w:val="multilevel"/>
    <w:tmpl w:val="8AE6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49597D"/>
    <w:multiLevelType w:val="hybridMultilevel"/>
    <w:tmpl w:val="D10C7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D4E73"/>
    <w:multiLevelType w:val="hybridMultilevel"/>
    <w:tmpl w:val="430EF5F0"/>
    <w:lvl w:ilvl="0" w:tplc="869ECA3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D1B00"/>
    <w:multiLevelType w:val="hybridMultilevel"/>
    <w:tmpl w:val="E71A7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93577"/>
    <w:multiLevelType w:val="hybridMultilevel"/>
    <w:tmpl w:val="8DA0DD8E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16B00741"/>
    <w:multiLevelType w:val="hybridMultilevel"/>
    <w:tmpl w:val="062ACB50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17AC4F02"/>
    <w:multiLevelType w:val="hybridMultilevel"/>
    <w:tmpl w:val="27869168"/>
    <w:lvl w:ilvl="0" w:tplc="5E4AB6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E0B8D"/>
    <w:multiLevelType w:val="multilevel"/>
    <w:tmpl w:val="AE2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01441"/>
    <w:multiLevelType w:val="hybridMultilevel"/>
    <w:tmpl w:val="8AB2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849A1"/>
    <w:multiLevelType w:val="hybridMultilevel"/>
    <w:tmpl w:val="B1245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97F3D"/>
    <w:multiLevelType w:val="hybridMultilevel"/>
    <w:tmpl w:val="4FEA4A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670C8D"/>
    <w:multiLevelType w:val="hybridMultilevel"/>
    <w:tmpl w:val="FCB0B916"/>
    <w:lvl w:ilvl="0" w:tplc="5B3697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7A4C4A"/>
    <w:multiLevelType w:val="hybridMultilevel"/>
    <w:tmpl w:val="DB2833F6"/>
    <w:lvl w:ilvl="0" w:tplc="D8E2F8F0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3F6ABA"/>
    <w:multiLevelType w:val="hybridMultilevel"/>
    <w:tmpl w:val="681A49B2"/>
    <w:lvl w:ilvl="0" w:tplc="08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6" w15:restartNumberingAfterBreak="0">
    <w:nsid w:val="41A357CE"/>
    <w:multiLevelType w:val="hybridMultilevel"/>
    <w:tmpl w:val="F158686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920FA"/>
    <w:multiLevelType w:val="hybridMultilevel"/>
    <w:tmpl w:val="7FB4B60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7B7BF2"/>
    <w:multiLevelType w:val="hybridMultilevel"/>
    <w:tmpl w:val="E74877B6"/>
    <w:lvl w:ilvl="0" w:tplc="71CAE92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63EA6"/>
    <w:multiLevelType w:val="hybridMultilevel"/>
    <w:tmpl w:val="ADBC7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7F8A"/>
    <w:multiLevelType w:val="hybridMultilevel"/>
    <w:tmpl w:val="37343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397F4A"/>
    <w:multiLevelType w:val="hybridMultilevel"/>
    <w:tmpl w:val="07AC8A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55D16"/>
    <w:multiLevelType w:val="hybridMultilevel"/>
    <w:tmpl w:val="BB7039AE"/>
    <w:lvl w:ilvl="0" w:tplc="D8E2F8F0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30225"/>
    <w:multiLevelType w:val="hybridMultilevel"/>
    <w:tmpl w:val="0C741F3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2023E0F"/>
    <w:multiLevelType w:val="hybridMultilevel"/>
    <w:tmpl w:val="E80C9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1D4F14"/>
    <w:multiLevelType w:val="hybridMultilevel"/>
    <w:tmpl w:val="DBE217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33334"/>
    <w:multiLevelType w:val="hybridMultilevel"/>
    <w:tmpl w:val="029C7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E752DF"/>
    <w:multiLevelType w:val="multilevel"/>
    <w:tmpl w:val="6370395E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86F25"/>
    <w:multiLevelType w:val="hybridMultilevel"/>
    <w:tmpl w:val="83943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031060">
    <w:abstractNumId w:val="10"/>
  </w:num>
  <w:num w:numId="2" w16cid:durableId="598028829">
    <w:abstractNumId w:val="26"/>
  </w:num>
  <w:num w:numId="3" w16cid:durableId="1268973637">
    <w:abstractNumId w:val="20"/>
  </w:num>
  <w:num w:numId="4" w16cid:durableId="2141069908">
    <w:abstractNumId w:val="1"/>
  </w:num>
  <w:num w:numId="5" w16cid:durableId="904489082">
    <w:abstractNumId w:val="23"/>
  </w:num>
  <w:num w:numId="6" w16cid:durableId="1405756584">
    <w:abstractNumId w:val="17"/>
  </w:num>
  <w:num w:numId="7" w16cid:durableId="473135940">
    <w:abstractNumId w:val="25"/>
  </w:num>
  <w:num w:numId="8" w16cid:durableId="634213897">
    <w:abstractNumId w:val="5"/>
  </w:num>
  <w:num w:numId="9" w16cid:durableId="1038747176">
    <w:abstractNumId w:val="6"/>
  </w:num>
  <w:num w:numId="10" w16cid:durableId="374548868">
    <w:abstractNumId w:val="21"/>
  </w:num>
  <w:num w:numId="11" w16cid:durableId="1933735255">
    <w:abstractNumId w:val="3"/>
  </w:num>
  <w:num w:numId="12" w16cid:durableId="413476447">
    <w:abstractNumId w:val="9"/>
  </w:num>
  <w:num w:numId="13" w16cid:durableId="326592858">
    <w:abstractNumId w:val="0"/>
  </w:num>
  <w:num w:numId="14" w16cid:durableId="2068259184">
    <w:abstractNumId w:val="13"/>
  </w:num>
  <w:num w:numId="15" w16cid:durableId="1994530815">
    <w:abstractNumId w:val="14"/>
  </w:num>
  <w:num w:numId="16" w16cid:durableId="636649213">
    <w:abstractNumId w:val="22"/>
  </w:num>
  <w:num w:numId="17" w16cid:durableId="643971898">
    <w:abstractNumId w:val="7"/>
  </w:num>
  <w:num w:numId="18" w16cid:durableId="1764375427">
    <w:abstractNumId w:val="4"/>
  </w:num>
  <w:num w:numId="19" w16cid:durableId="1744139941">
    <w:abstractNumId w:val="19"/>
  </w:num>
  <w:num w:numId="20" w16cid:durableId="1712725723">
    <w:abstractNumId w:val="24"/>
  </w:num>
  <w:num w:numId="21" w16cid:durableId="2005743217">
    <w:abstractNumId w:val="11"/>
  </w:num>
  <w:num w:numId="22" w16cid:durableId="1374647581">
    <w:abstractNumId w:val="12"/>
  </w:num>
  <w:num w:numId="23" w16cid:durableId="191924248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1287716">
    <w:abstractNumId w:val="27"/>
  </w:num>
  <w:num w:numId="25" w16cid:durableId="1931306248">
    <w:abstractNumId w:val="2"/>
  </w:num>
  <w:num w:numId="26" w16cid:durableId="261686785">
    <w:abstractNumId w:val="28"/>
  </w:num>
  <w:num w:numId="27" w16cid:durableId="550769164">
    <w:abstractNumId w:val="16"/>
  </w:num>
  <w:num w:numId="28" w16cid:durableId="798498571">
    <w:abstractNumId w:val="8"/>
  </w:num>
  <w:num w:numId="29" w16cid:durableId="14095002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A9B"/>
    <w:rsid w:val="000015EF"/>
    <w:rsid w:val="000019FB"/>
    <w:rsid w:val="000243D7"/>
    <w:rsid w:val="000324A7"/>
    <w:rsid w:val="00033E7C"/>
    <w:rsid w:val="00036476"/>
    <w:rsid w:val="000477FA"/>
    <w:rsid w:val="000503A1"/>
    <w:rsid w:val="00052C16"/>
    <w:rsid w:val="0006128D"/>
    <w:rsid w:val="000619EC"/>
    <w:rsid w:val="000621DF"/>
    <w:rsid w:val="00070557"/>
    <w:rsid w:val="00070A83"/>
    <w:rsid w:val="00071CC0"/>
    <w:rsid w:val="0007318A"/>
    <w:rsid w:val="00073A97"/>
    <w:rsid w:val="000822FE"/>
    <w:rsid w:val="0008592C"/>
    <w:rsid w:val="00087F24"/>
    <w:rsid w:val="00090417"/>
    <w:rsid w:val="000A50DA"/>
    <w:rsid w:val="000B3E8E"/>
    <w:rsid w:val="000B4078"/>
    <w:rsid w:val="000B66CB"/>
    <w:rsid w:val="000B6748"/>
    <w:rsid w:val="000C470D"/>
    <w:rsid w:val="000D1BC0"/>
    <w:rsid w:val="000D310C"/>
    <w:rsid w:val="000D7BA3"/>
    <w:rsid w:val="000E2849"/>
    <w:rsid w:val="000E4AA1"/>
    <w:rsid w:val="000E5ADD"/>
    <w:rsid w:val="000E6F6D"/>
    <w:rsid w:val="000F1C6C"/>
    <w:rsid w:val="000F1C7B"/>
    <w:rsid w:val="000F4CF6"/>
    <w:rsid w:val="00107859"/>
    <w:rsid w:val="00107A6D"/>
    <w:rsid w:val="001144B1"/>
    <w:rsid w:val="001207C2"/>
    <w:rsid w:val="0013060A"/>
    <w:rsid w:val="00135643"/>
    <w:rsid w:val="001402EE"/>
    <w:rsid w:val="00144F74"/>
    <w:rsid w:val="00153D0D"/>
    <w:rsid w:val="00156D9F"/>
    <w:rsid w:val="00163419"/>
    <w:rsid w:val="00170F8B"/>
    <w:rsid w:val="0017414A"/>
    <w:rsid w:val="00182F57"/>
    <w:rsid w:val="00182FB4"/>
    <w:rsid w:val="00184C25"/>
    <w:rsid w:val="00187D73"/>
    <w:rsid w:val="00190898"/>
    <w:rsid w:val="0019281E"/>
    <w:rsid w:val="00193FA9"/>
    <w:rsid w:val="001A2F34"/>
    <w:rsid w:val="001A5D9C"/>
    <w:rsid w:val="001A7947"/>
    <w:rsid w:val="001B03D6"/>
    <w:rsid w:val="001B0A5D"/>
    <w:rsid w:val="001B7906"/>
    <w:rsid w:val="001C13D4"/>
    <w:rsid w:val="001C5476"/>
    <w:rsid w:val="001C5C62"/>
    <w:rsid w:val="001D06AE"/>
    <w:rsid w:val="001D3FBD"/>
    <w:rsid w:val="001D74FC"/>
    <w:rsid w:val="001F0340"/>
    <w:rsid w:val="001F2FD9"/>
    <w:rsid w:val="001F4866"/>
    <w:rsid w:val="001F6658"/>
    <w:rsid w:val="001F798B"/>
    <w:rsid w:val="00205916"/>
    <w:rsid w:val="00213277"/>
    <w:rsid w:val="00214AE5"/>
    <w:rsid w:val="00214DED"/>
    <w:rsid w:val="00215CD8"/>
    <w:rsid w:val="0021784C"/>
    <w:rsid w:val="00222A90"/>
    <w:rsid w:val="002257F8"/>
    <w:rsid w:val="00231160"/>
    <w:rsid w:val="00231180"/>
    <w:rsid w:val="002321FF"/>
    <w:rsid w:val="00240FAF"/>
    <w:rsid w:val="0024241B"/>
    <w:rsid w:val="00254732"/>
    <w:rsid w:val="00266EE8"/>
    <w:rsid w:val="00270654"/>
    <w:rsid w:val="00282FAF"/>
    <w:rsid w:val="00287A2D"/>
    <w:rsid w:val="002A38C0"/>
    <w:rsid w:val="002A6373"/>
    <w:rsid w:val="002B1EB9"/>
    <w:rsid w:val="002C0DC9"/>
    <w:rsid w:val="002C4293"/>
    <w:rsid w:val="002C69FE"/>
    <w:rsid w:val="002D0D35"/>
    <w:rsid w:val="002F4C77"/>
    <w:rsid w:val="002F6117"/>
    <w:rsid w:val="00314465"/>
    <w:rsid w:val="00320FD3"/>
    <w:rsid w:val="00322387"/>
    <w:rsid w:val="00322A9A"/>
    <w:rsid w:val="00324A39"/>
    <w:rsid w:val="00326249"/>
    <w:rsid w:val="003274F6"/>
    <w:rsid w:val="003362A3"/>
    <w:rsid w:val="003363AC"/>
    <w:rsid w:val="0034662E"/>
    <w:rsid w:val="00351008"/>
    <w:rsid w:val="003514E5"/>
    <w:rsid w:val="00360587"/>
    <w:rsid w:val="00360759"/>
    <w:rsid w:val="0036082F"/>
    <w:rsid w:val="00366AF0"/>
    <w:rsid w:val="003801CB"/>
    <w:rsid w:val="00380B0E"/>
    <w:rsid w:val="00387379"/>
    <w:rsid w:val="003877EB"/>
    <w:rsid w:val="00387ECD"/>
    <w:rsid w:val="0039126F"/>
    <w:rsid w:val="003920B5"/>
    <w:rsid w:val="00394F21"/>
    <w:rsid w:val="003A2B5A"/>
    <w:rsid w:val="003A6C1E"/>
    <w:rsid w:val="003B2E24"/>
    <w:rsid w:val="003B52CC"/>
    <w:rsid w:val="003B59E4"/>
    <w:rsid w:val="003B70E1"/>
    <w:rsid w:val="003B7222"/>
    <w:rsid w:val="003B7B30"/>
    <w:rsid w:val="003C0202"/>
    <w:rsid w:val="003C3274"/>
    <w:rsid w:val="003C4455"/>
    <w:rsid w:val="003D1636"/>
    <w:rsid w:val="003D1FEE"/>
    <w:rsid w:val="003E1ED4"/>
    <w:rsid w:val="003E2634"/>
    <w:rsid w:val="003E7590"/>
    <w:rsid w:val="00400205"/>
    <w:rsid w:val="0040335A"/>
    <w:rsid w:val="0041242F"/>
    <w:rsid w:val="00413B05"/>
    <w:rsid w:val="00413B89"/>
    <w:rsid w:val="00414073"/>
    <w:rsid w:val="004205B4"/>
    <w:rsid w:val="0042687D"/>
    <w:rsid w:val="00431234"/>
    <w:rsid w:val="004340FC"/>
    <w:rsid w:val="00435C4E"/>
    <w:rsid w:val="00436AED"/>
    <w:rsid w:val="00444BFF"/>
    <w:rsid w:val="00444E60"/>
    <w:rsid w:val="00446373"/>
    <w:rsid w:val="0045446C"/>
    <w:rsid w:val="00461F81"/>
    <w:rsid w:val="00467835"/>
    <w:rsid w:val="00470348"/>
    <w:rsid w:val="004716D6"/>
    <w:rsid w:val="00474075"/>
    <w:rsid w:val="0047639A"/>
    <w:rsid w:val="00480498"/>
    <w:rsid w:val="00480A06"/>
    <w:rsid w:val="004819AB"/>
    <w:rsid w:val="00483C4F"/>
    <w:rsid w:val="004933D7"/>
    <w:rsid w:val="004B7FDA"/>
    <w:rsid w:val="004C0416"/>
    <w:rsid w:val="004C4968"/>
    <w:rsid w:val="004D2643"/>
    <w:rsid w:val="004D2D10"/>
    <w:rsid w:val="004D6034"/>
    <w:rsid w:val="004E028F"/>
    <w:rsid w:val="004E0BCA"/>
    <w:rsid w:val="004E3CB5"/>
    <w:rsid w:val="004E4B4E"/>
    <w:rsid w:val="004E592F"/>
    <w:rsid w:val="004F00CF"/>
    <w:rsid w:val="004F7CC7"/>
    <w:rsid w:val="00502A9E"/>
    <w:rsid w:val="005037AF"/>
    <w:rsid w:val="0051400D"/>
    <w:rsid w:val="00514571"/>
    <w:rsid w:val="005151B9"/>
    <w:rsid w:val="00525149"/>
    <w:rsid w:val="0053134A"/>
    <w:rsid w:val="005313A3"/>
    <w:rsid w:val="00547417"/>
    <w:rsid w:val="005500AC"/>
    <w:rsid w:val="00550879"/>
    <w:rsid w:val="0055281E"/>
    <w:rsid w:val="00555AD1"/>
    <w:rsid w:val="00560B5E"/>
    <w:rsid w:val="00560BAE"/>
    <w:rsid w:val="0056117C"/>
    <w:rsid w:val="005671A9"/>
    <w:rsid w:val="00577EDC"/>
    <w:rsid w:val="0058252D"/>
    <w:rsid w:val="0059554E"/>
    <w:rsid w:val="005A5734"/>
    <w:rsid w:val="005B4FA3"/>
    <w:rsid w:val="005B51DD"/>
    <w:rsid w:val="005B627A"/>
    <w:rsid w:val="005C1FF6"/>
    <w:rsid w:val="005C3D35"/>
    <w:rsid w:val="005C5071"/>
    <w:rsid w:val="005D1CF2"/>
    <w:rsid w:val="005D55CE"/>
    <w:rsid w:val="005E73C6"/>
    <w:rsid w:val="005F71FE"/>
    <w:rsid w:val="006043F3"/>
    <w:rsid w:val="0060483B"/>
    <w:rsid w:val="00605A77"/>
    <w:rsid w:val="00607A65"/>
    <w:rsid w:val="0061023E"/>
    <w:rsid w:val="00616722"/>
    <w:rsid w:val="006171DB"/>
    <w:rsid w:val="00617501"/>
    <w:rsid w:val="00624EE0"/>
    <w:rsid w:val="006300FE"/>
    <w:rsid w:val="006365B0"/>
    <w:rsid w:val="00637728"/>
    <w:rsid w:val="00641DF6"/>
    <w:rsid w:val="00644DCF"/>
    <w:rsid w:val="00646A51"/>
    <w:rsid w:val="00647EC5"/>
    <w:rsid w:val="00660D35"/>
    <w:rsid w:val="006636A3"/>
    <w:rsid w:val="00663DD7"/>
    <w:rsid w:val="006668DC"/>
    <w:rsid w:val="00666EB1"/>
    <w:rsid w:val="00672526"/>
    <w:rsid w:val="00676A97"/>
    <w:rsid w:val="006818D0"/>
    <w:rsid w:val="00683D9B"/>
    <w:rsid w:val="006909C0"/>
    <w:rsid w:val="00691634"/>
    <w:rsid w:val="00695C76"/>
    <w:rsid w:val="006973F6"/>
    <w:rsid w:val="006A2F2D"/>
    <w:rsid w:val="006B0B6F"/>
    <w:rsid w:val="006B40DD"/>
    <w:rsid w:val="006B6CF2"/>
    <w:rsid w:val="006B7C3F"/>
    <w:rsid w:val="006C3891"/>
    <w:rsid w:val="006C436E"/>
    <w:rsid w:val="006E7C02"/>
    <w:rsid w:val="006F33BD"/>
    <w:rsid w:val="00700963"/>
    <w:rsid w:val="00705FE0"/>
    <w:rsid w:val="00713D4F"/>
    <w:rsid w:val="00715B85"/>
    <w:rsid w:val="00716511"/>
    <w:rsid w:val="00717941"/>
    <w:rsid w:val="007206FD"/>
    <w:rsid w:val="00720E23"/>
    <w:rsid w:val="007212D8"/>
    <w:rsid w:val="00726436"/>
    <w:rsid w:val="00732AB7"/>
    <w:rsid w:val="00735510"/>
    <w:rsid w:val="007362D4"/>
    <w:rsid w:val="00737F30"/>
    <w:rsid w:val="007403DB"/>
    <w:rsid w:val="00746208"/>
    <w:rsid w:val="007510B8"/>
    <w:rsid w:val="00752819"/>
    <w:rsid w:val="007543D8"/>
    <w:rsid w:val="00755991"/>
    <w:rsid w:val="007565BF"/>
    <w:rsid w:val="00764020"/>
    <w:rsid w:val="00765411"/>
    <w:rsid w:val="007659AF"/>
    <w:rsid w:val="00766B09"/>
    <w:rsid w:val="00775544"/>
    <w:rsid w:val="00775675"/>
    <w:rsid w:val="00782213"/>
    <w:rsid w:val="00782DD4"/>
    <w:rsid w:val="00792C05"/>
    <w:rsid w:val="00794A55"/>
    <w:rsid w:val="00796F21"/>
    <w:rsid w:val="007A7A5E"/>
    <w:rsid w:val="007B1262"/>
    <w:rsid w:val="007C745D"/>
    <w:rsid w:val="007C7A50"/>
    <w:rsid w:val="007D2D29"/>
    <w:rsid w:val="007D44DA"/>
    <w:rsid w:val="007D502F"/>
    <w:rsid w:val="007D57C3"/>
    <w:rsid w:val="007D5E39"/>
    <w:rsid w:val="007E5FF5"/>
    <w:rsid w:val="007F3D67"/>
    <w:rsid w:val="00800014"/>
    <w:rsid w:val="00800116"/>
    <w:rsid w:val="00806B70"/>
    <w:rsid w:val="008077BC"/>
    <w:rsid w:val="00807DAD"/>
    <w:rsid w:val="00811B66"/>
    <w:rsid w:val="00816113"/>
    <w:rsid w:val="008175A6"/>
    <w:rsid w:val="00820043"/>
    <w:rsid w:val="008208E3"/>
    <w:rsid w:val="008230A2"/>
    <w:rsid w:val="00832B99"/>
    <w:rsid w:val="00841A41"/>
    <w:rsid w:val="00841C36"/>
    <w:rsid w:val="008438CC"/>
    <w:rsid w:val="0085180E"/>
    <w:rsid w:val="008607D9"/>
    <w:rsid w:val="008612E0"/>
    <w:rsid w:val="00863FB0"/>
    <w:rsid w:val="0087423C"/>
    <w:rsid w:val="0087459C"/>
    <w:rsid w:val="00877656"/>
    <w:rsid w:val="008828C1"/>
    <w:rsid w:val="00883D25"/>
    <w:rsid w:val="00884025"/>
    <w:rsid w:val="0088715F"/>
    <w:rsid w:val="00890CEA"/>
    <w:rsid w:val="00892700"/>
    <w:rsid w:val="00893105"/>
    <w:rsid w:val="008A5A01"/>
    <w:rsid w:val="008A7825"/>
    <w:rsid w:val="008B009E"/>
    <w:rsid w:val="008B0F4B"/>
    <w:rsid w:val="008B12BC"/>
    <w:rsid w:val="008B2EE3"/>
    <w:rsid w:val="008B4B7F"/>
    <w:rsid w:val="008C0EF9"/>
    <w:rsid w:val="008C384F"/>
    <w:rsid w:val="008C4132"/>
    <w:rsid w:val="008C493D"/>
    <w:rsid w:val="008D4DF4"/>
    <w:rsid w:val="008E09A8"/>
    <w:rsid w:val="008E6B4F"/>
    <w:rsid w:val="008E7641"/>
    <w:rsid w:val="008F0CA7"/>
    <w:rsid w:val="008F61EE"/>
    <w:rsid w:val="008F69B3"/>
    <w:rsid w:val="008F7A71"/>
    <w:rsid w:val="00900D44"/>
    <w:rsid w:val="00901455"/>
    <w:rsid w:val="00903A76"/>
    <w:rsid w:val="0092149A"/>
    <w:rsid w:val="0092224D"/>
    <w:rsid w:val="009226E3"/>
    <w:rsid w:val="009245F6"/>
    <w:rsid w:val="00925E69"/>
    <w:rsid w:val="00932F41"/>
    <w:rsid w:val="00934163"/>
    <w:rsid w:val="00943C87"/>
    <w:rsid w:val="00944D20"/>
    <w:rsid w:val="00945C26"/>
    <w:rsid w:val="00957CEC"/>
    <w:rsid w:val="00963B89"/>
    <w:rsid w:val="00975459"/>
    <w:rsid w:val="00984DB5"/>
    <w:rsid w:val="009913AA"/>
    <w:rsid w:val="009977CC"/>
    <w:rsid w:val="009A0CD1"/>
    <w:rsid w:val="009A0FEB"/>
    <w:rsid w:val="009B0AD8"/>
    <w:rsid w:val="009B2949"/>
    <w:rsid w:val="009B2E0B"/>
    <w:rsid w:val="009B556A"/>
    <w:rsid w:val="009B701F"/>
    <w:rsid w:val="009B7952"/>
    <w:rsid w:val="009C1E0C"/>
    <w:rsid w:val="009C5AFF"/>
    <w:rsid w:val="009D0109"/>
    <w:rsid w:val="009D4A9F"/>
    <w:rsid w:val="009D6B01"/>
    <w:rsid w:val="009D7139"/>
    <w:rsid w:val="009E0F7A"/>
    <w:rsid w:val="009E4449"/>
    <w:rsid w:val="009E4F25"/>
    <w:rsid w:val="009E6AA0"/>
    <w:rsid w:val="009F17DA"/>
    <w:rsid w:val="009F4C44"/>
    <w:rsid w:val="009F6B4C"/>
    <w:rsid w:val="009F756F"/>
    <w:rsid w:val="009F7B43"/>
    <w:rsid w:val="00A12D30"/>
    <w:rsid w:val="00A1341A"/>
    <w:rsid w:val="00A17431"/>
    <w:rsid w:val="00A22E2C"/>
    <w:rsid w:val="00A23C09"/>
    <w:rsid w:val="00A23CCB"/>
    <w:rsid w:val="00A24E43"/>
    <w:rsid w:val="00A263AA"/>
    <w:rsid w:val="00A42F29"/>
    <w:rsid w:val="00A44C6F"/>
    <w:rsid w:val="00A51638"/>
    <w:rsid w:val="00A555D7"/>
    <w:rsid w:val="00A611DD"/>
    <w:rsid w:val="00A6496C"/>
    <w:rsid w:val="00A653C1"/>
    <w:rsid w:val="00A65709"/>
    <w:rsid w:val="00A6673D"/>
    <w:rsid w:val="00A66C2D"/>
    <w:rsid w:val="00A67DC6"/>
    <w:rsid w:val="00A67F93"/>
    <w:rsid w:val="00A705BD"/>
    <w:rsid w:val="00A74307"/>
    <w:rsid w:val="00A7446C"/>
    <w:rsid w:val="00A74771"/>
    <w:rsid w:val="00A75EDD"/>
    <w:rsid w:val="00A76D15"/>
    <w:rsid w:val="00A87041"/>
    <w:rsid w:val="00A90062"/>
    <w:rsid w:val="00A92702"/>
    <w:rsid w:val="00AA3F85"/>
    <w:rsid w:val="00AA43EA"/>
    <w:rsid w:val="00AA6AB3"/>
    <w:rsid w:val="00AB69E6"/>
    <w:rsid w:val="00AC0573"/>
    <w:rsid w:val="00AC1AEE"/>
    <w:rsid w:val="00AC79C5"/>
    <w:rsid w:val="00AD260E"/>
    <w:rsid w:val="00AD428B"/>
    <w:rsid w:val="00AD579D"/>
    <w:rsid w:val="00AD74CA"/>
    <w:rsid w:val="00AE0714"/>
    <w:rsid w:val="00AE2236"/>
    <w:rsid w:val="00AE3AAD"/>
    <w:rsid w:val="00AE628A"/>
    <w:rsid w:val="00AE658B"/>
    <w:rsid w:val="00B02BBE"/>
    <w:rsid w:val="00B04BEB"/>
    <w:rsid w:val="00B06C07"/>
    <w:rsid w:val="00B13EF2"/>
    <w:rsid w:val="00B1761C"/>
    <w:rsid w:val="00B21403"/>
    <w:rsid w:val="00B250DC"/>
    <w:rsid w:val="00B37E5B"/>
    <w:rsid w:val="00B37E6D"/>
    <w:rsid w:val="00B4398F"/>
    <w:rsid w:val="00B43E5D"/>
    <w:rsid w:val="00B45871"/>
    <w:rsid w:val="00B502FE"/>
    <w:rsid w:val="00B5604C"/>
    <w:rsid w:val="00B5692C"/>
    <w:rsid w:val="00B574AA"/>
    <w:rsid w:val="00B63CD2"/>
    <w:rsid w:val="00B65009"/>
    <w:rsid w:val="00B65152"/>
    <w:rsid w:val="00B66328"/>
    <w:rsid w:val="00B71194"/>
    <w:rsid w:val="00B747A2"/>
    <w:rsid w:val="00B756E6"/>
    <w:rsid w:val="00B77FF5"/>
    <w:rsid w:val="00B81837"/>
    <w:rsid w:val="00B838DC"/>
    <w:rsid w:val="00B85620"/>
    <w:rsid w:val="00B86D49"/>
    <w:rsid w:val="00B86F8E"/>
    <w:rsid w:val="00B94497"/>
    <w:rsid w:val="00B94FD7"/>
    <w:rsid w:val="00BA22AC"/>
    <w:rsid w:val="00BA4210"/>
    <w:rsid w:val="00BA76B1"/>
    <w:rsid w:val="00BB23A7"/>
    <w:rsid w:val="00BC00D7"/>
    <w:rsid w:val="00BC282E"/>
    <w:rsid w:val="00BC3EC9"/>
    <w:rsid w:val="00BC5665"/>
    <w:rsid w:val="00BC5D0F"/>
    <w:rsid w:val="00BD3375"/>
    <w:rsid w:val="00BE16B7"/>
    <w:rsid w:val="00BE2C32"/>
    <w:rsid w:val="00BF02C5"/>
    <w:rsid w:val="00C01DC4"/>
    <w:rsid w:val="00C060F4"/>
    <w:rsid w:val="00C06E07"/>
    <w:rsid w:val="00C07A08"/>
    <w:rsid w:val="00C12F7E"/>
    <w:rsid w:val="00C14EDA"/>
    <w:rsid w:val="00C20640"/>
    <w:rsid w:val="00C27CFB"/>
    <w:rsid w:val="00C3239C"/>
    <w:rsid w:val="00C341F8"/>
    <w:rsid w:val="00C34D8E"/>
    <w:rsid w:val="00C35126"/>
    <w:rsid w:val="00C414DB"/>
    <w:rsid w:val="00C56E60"/>
    <w:rsid w:val="00C57297"/>
    <w:rsid w:val="00C57F6C"/>
    <w:rsid w:val="00C6778B"/>
    <w:rsid w:val="00C75D2D"/>
    <w:rsid w:val="00C84B86"/>
    <w:rsid w:val="00C85CD8"/>
    <w:rsid w:val="00C90073"/>
    <w:rsid w:val="00C90DB1"/>
    <w:rsid w:val="00C923FA"/>
    <w:rsid w:val="00C93407"/>
    <w:rsid w:val="00C9498F"/>
    <w:rsid w:val="00C951DD"/>
    <w:rsid w:val="00CA024D"/>
    <w:rsid w:val="00CA13C0"/>
    <w:rsid w:val="00CB2240"/>
    <w:rsid w:val="00CB3D51"/>
    <w:rsid w:val="00CB4872"/>
    <w:rsid w:val="00CB619A"/>
    <w:rsid w:val="00CB6F69"/>
    <w:rsid w:val="00CC348E"/>
    <w:rsid w:val="00CC34E0"/>
    <w:rsid w:val="00CC7807"/>
    <w:rsid w:val="00CD183C"/>
    <w:rsid w:val="00CD55A8"/>
    <w:rsid w:val="00CE306F"/>
    <w:rsid w:val="00CE5837"/>
    <w:rsid w:val="00CF3B28"/>
    <w:rsid w:val="00CF5F34"/>
    <w:rsid w:val="00D00068"/>
    <w:rsid w:val="00D13812"/>
    <w:rsid w:val="00D15C5C"/>
    <w:rsid w:val="00D15D07"/>
    <w:rsid w:val="00D21061"/>
    <w:rsid w:val="00D23840"/>
    <w:rsid w:val="00D24248"/>
    <w:rsid w:val="00D25EE5"/>
    <w:rsid w:val="00D33FEE"/>
    <w:rsid w:val="00D44DC6"/>
    <w:rsid w:val="00D52172"/>
    <w:rsid w:val="00D5244D"/>
    <w:rsid w:val="00D55E3F"/>
    <w:rsid w:val="00D64E6A"/>
    <w:rsid w:val="00D64FB7"/>
    <w:rsid w:val="00D85920"/>
    <w:rsid w:val="00D8625D"/>
    <w:rsid w:val="00D87C14"/>
    <w:rsid w:val="00D93EEA"/>
    <w:rsid w:val="00D945F8"/>
    <w:rsid w:val="00D977A5"/>
    <w:rsid w:val="00DA0C81"/>
    <w:rsid w:val="00DB351E"/>
    <w:rsid w:val="00DB6A9B"/>
    <w:rsid w:val="00DB7DC6"/>
    <w:rsid w:val="00DC0DA1"/>
    <w:rsid w:val="00DC1B68"/>
    <w:rsid w:val="00DC2FE7"/>
    <w:rsid w:val="00DD04FA"/>
    <w:rsid w:val="00DE0E84"/>
    <w:rsid w:val="00DE5D6A"/>
    <w:rsid w:val="00DE6D15"/>
    <w:rsid w:val="00DE6EAB"/>
    <w:rsid w:val="00DF29C6"/>
    <w:rsid w:val="00DF6A8E"/>
    <w:rsid w:val="00DF7662"/>
    <w:rsid w:val="00E00D5D"/>
    <w:rsid w:val="00E03734"/>
    <w:rsid w:val="00E05016"/>
    <w:rsid w:val="00E05390"/>
    <w:rsid w:val="00E07AA0"/>
    <w:rsid w:val="00E111EB"/>
    <w:rsid w:val="00E14D4B"/>
    <w:rsid w:val="00E155CE"/>
    <w:rsid w:val="00E157B4"/>
    <w:rsid w:val="00E22FC0"/>
    <w:rsid w:val="00E33091"/>
    <w:rsid w:val="00E40BAA"/>
    <w:rsid w:val="00E43ACB"/>
    <w:rsid w:val="00E458DB"/>
    <w:rsid w:val="00E45B38"/>
    <w:rsid w:val="00E45FFC"/>
    <w:rsid w:val="00E468E9"/>
    <w:rsid w:val="00E52BD9"/>
    <w:rsid w:val="00E55D08"/>
    <w:rsid w:val="00E56139"/>
    <w:rsid w:val="00E56C31"/>
    <w:rsid w:val="00E57F22"/>
    <w:rsid w:val="00E61C21"/>
    <w:rsid w:val="00E633F9"/>
    <w:rsid w:val="00E66801"/>
    <w:rsid w:val="00E8155C"/>
    <w:rsid w:val="00E8485B"/>
    <w:rsid w:val="00E86ECA"/>
    <w:rsid w:val="00E907CE"/>
    <w:rsid w:val="00E90EBE"/>
    <w:rsid w:val="00E92057"/>
    <w:rsid w:val="00E9460C"/>
    <w:rsid w:val="00E956E0"/>
    <w:rsid w:val="00EA0E4A"/>
    <w:rsid w:val="00EA3ABD"/>
    <w:rsid w:val="00EA3BB2"/>
    <w:rsid w:val="00EA745F"/>
    <w:rsid w:val="00EB2683"/>
    <w:rsid w:val="00EB26E0"/>
    <w:rsid w:val="00EB360E"/>
    <w:rsid w:val="00EB6B24"/>
    <w:rsid w:val="00EB75D4"/>
    <w:rsid w:val="00EC0D92"/>
    <w:rsid w:val="00EC5C38"/>
    <w:rsid w:val="00ED3B76"/>
    <w:rsid w:val="00ED44AD"/>
    <w:rsid w:val="00ED7E1B"/>
    <w:rsid w:val="00EE5347"/>
    <w:rsid w:val="00EF0825"/>
    <w:rsid w:val="00EF49E0"/>
    <w:rsid w:val="00F11A43"/>
    <w:rsid w:val="00F146F4"/>
    <w:rsid w:val="00F21E1F"/>
    <w:rsid w:val="00F31D8C"/>
    <w:rsid w:val="00F34BEE"/>
    <w:rsid w:val="00F36676"/>
    <w:rsid w:val="00F40B97"/>
    <w:rsid w:val="00F532F6"/>
    <w:rsid w:val="00F77AF8"/>
    <w:rsid w:val="00F80DB5"/>
    <w:rsid w:val="00F8566F"/>
    <w:rsid w:val="00F90ECF"/>
    <w:rsid w:val="00F91677"/>
    <w:rsid w:val="00F938FF"/>
    <w:rsid w:val="00F94C5F"/>
    <w:rsid w:val="00F96E97"/>
    <w:rsid w:val="00FA38A3"/>
    <w:rsid w:val="00FA59F7"/>
    <w:rsid w:val="00FA73EC"/>
    <w:rsid w:val="00FB14B5"/>
    <w:rsid w:val="00FB1BFA"/>
    <w:rsid w:val="00FB36F5"/>
    <w:rsid w:val="00FB5963"/>
    <w:rsid w:val="00FC5F5F"/>
    <w:rsid w:val="00FD2503"/>
    <w:rsid w:val="00FD3ED2"/>
    <w:rsid w:val="00FD41FC"/>
    <w:rsid w:val="00FE12B9"/>
    <w:rsid w:val="00FE36E0"/>
    <w:rsid w:val="00FE7D88"/>
    <w:rsid w:val="00FF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8EC32"/>
  <w15:docId w15:val="{C1EA726E-BA58-481F-A5FE-87B55575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B">
    <w:name w:val="Body B"/>
    <w:rPr>
      <w:rFonts w:eastAsia="Times New Roman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TableStyle2A">
    <w:name w:val="Table Style 2 A"/>
    <w:rPr>
      <w:rFonts w:ascii="Helvetica Neue" w:hAnsi="Helvetica Neue" w:cs="Arial Unicode MS"/>
      <w:color w:val="00000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eader">
    <w:name w:val="header"/>
    <w:basedOn w:val="Normal"/>
    <w:link w:val="HeaderChar"/>
    <w:uiPriority w:val="99"/>
    <w:unhideWhenUsed/>
    <w:rsid w:val="00683D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3D9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83D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D9B"/>
    <w:rPr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22FC0"/>
    <w:rPr>
      <w:color w:val="605E5C"/>
      <w:shd w:val="clear" w:color="auto" w:fill="E1DFDD"/>
    </w:rPr>
  </w:style>
  <w:style w:type="paragraph" w:styleId="ListParagraph">
    <w:name w:val="List Paragraph"/>
    <w:aliases w:val="F5 List Paragraph,List Paragraph1,Dot pt,List Paragraph Char Char Char,Indicator Text,Colorful List - Accent 11,Numbered Para 1,Bullet 1,Bullet Points,MAIN CONTENT,List Paragraph2,Normal numbered,List Paragraph11,OBC Bullet,No Spacing1,L"/>
    <w:basedOn w:val="Normal"/>
    <w:link w:val="ListParagraphChar"/>
    <w:uiPriority w:val="34"/>
    <w:qFormat/>
    <w:rsid w:val="00BC566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</w:pPr>
    <w:rPr>
      <w:rFonts w:ascii="Calibri" w:eastAsiaTheme="minorHAnsi" w:hAnsi="Calibri" w:cs="Calibri"/>
      <w:sz w:val="22"/>
      <w:szCs w:val="22"/>
      <w:bdr w:val="none" w:sz="0" w:space="0" w:color="auto"/>
      <w:lang w:val="en-GB"/>
    </w:rPr>
  </w:style>
  <w:style w:type="paragraph" w:styleId="BodyText">
    <w:name w:val="Body Text"/>
    <w:basedOn w:val="Normal"/>
    <w:link w:val="BodyTextChar"/>
    <w:uiPriority w:val="1"/>
    <w:qFormat/>
    <w:rsid w:val="006A2F2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40"/>
      <w:jc w:val="both"/>
    </w:pPr>
    <w:rPr>
      <w:rFonts w:ascii="Trebuchet MS" w:eastAsiaTheme="minorHAnsi" w:hAnsi="Trebuchet MS" w:cstheme="minorBidi"/>
      <w:sz w:val="22"/>
      <w:szCs w:val="20"/>
      <w:bdr w:val="none" w:sz="0" w:space="0" w:color="auto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6A2F2D"/>
    <w:rPr>
      <w:rFonts w:ascii="Trebuchet MS" w:eastAsiaTheme="minorHAnsi" w:hAnsi="Trebuchet MS" w:cstheme="minorBidi"/>
      <w:sz w:val="22"/>
      <w:bdr w:val="none" w:sz="0" w:space="0" w:color="auto"/>
      <w:lang w:eastAsia="en-US"/>
    </w:rPr>
  </w:style>
  <w:style w:type="paragraph" w:customStyle="1" w:styleId="Default">
    <w:name w:val="Default"/>
    <w:rsid w:val="001C5C6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1">
    <w:name w:val="p1"/>
    <w:basedOn w:val="Normal"/>
    <w:rsid w:val="003363A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bdr w:val="none" w:sz="0" w:space="0" w:color="auto"/>
      <w:lang w:val="en-GB" w:eastAsia="en-GB"/>
    </w:rPr>
  </w:style>
  <w:style w:type="paragraph" w:customStyle="1" w:styleId="p2">
    <w:name w:val="p2"/>
    <w:basedOn w:val="Normal"/>
    <w:rsid w:val="003363A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bdr w:val="none" w:sz="0" w:space="0" w:color="auto"/>
      <w:lang w:val="en-GB" w:eastAsia="en-GB"/>
    </w:rPr>
  </w:style>
  <w:style w:type="paragraph" w:customStyle="1" w:styleId="li1">
    <w:name w:val="li1"/>
    <w:basedOn w:val="Normal"/>
    <w:rsid w:val="003363A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bdr w:val="none" w:sz="0" w:space="0" w:color="auto"/>
      <w:lang w:val="en-GB" w:eastAsia="en-GB"/>
    </w:rPr>
  </w:style>
  <w:style w:type="character" w:customStyle="1" w:styleId="s1">
    <w:name w:val="s1"/>
    <w:basedOn w:val="DefaultParagraphFont"/>
    <w:rsid w:val="003363AC"/>
  </w:style>
  <w:style w:type="character" w:customStyle="1" w:styleId="apple-converted-space">
    <w:name w:val="apple-converted-space"/>
    <w:basedOn w:val="DefaultParagraphFont"/>
    <w:rsid w:val="003363AC"/>
  </w:style>
  <w:style w:type="character" w:customStyle="1" w:styleId="s2">
    <w:name w:val="s2"/>
    <w:basedOn w:val="DefaultParagraphFont"/>
    <w:rsid w:val="003363AC"/>
  </w:style>
  <w:style w:type="paragraph" w:styleId="NormalWeb">
    <w:name w:val="Normal (Web)"/>
    <w:basedOn w:val="Normal"/>
    <w:uiPriority w:val="99"/>
    <w:unhideWhenUsed/>
    <w:rsid w:val="001F798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Calibri" w:eastAsia="Times New Roman" w:hAnsi="Calibri" w:cs="Calibri"/>
      <w:sz w:val="22"/>
      <w:szCs w:val="22"/>
      <w:bdr w:val="none" w:sz="0" w:space="0" w:color="auto"/>
      <w:lang w:val="en-GB" w:eastAsia="en-GB"/>
    </w:rPr>
  </w:style>
  <w:style w:type="table" w:styleId="TableGrid">
    <w:name w:val="Table Grid"/>
    <w:basedOn w:val="TableNormal"/>
    <w:uiPriority w:val="59"/>
    <w:rsid w:val="00D33FE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6909C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GB" w:eastAsia="en-GB"/>
    </w:rPr>
  </w:style>
  <w:style w:type="character" w:customStyle="1" w:styleId="normaltextrun">
    <w:name w:val="normaltextrun"/>
    <w:basedOn w:val="DefaultParagraphFont"/>
    <w:rsid w:val="006909C0"/>
  </w:style>
  <w:style w:type="character" w:customStyle="1" w:styleId="eop">
    <w:name w:val="eop"/>
    <w:basedOn w:val="DefaultParagraphFont"/>
    <w:rsid w:val="006909C0"/>
  </w:style>
  <w:style w:type="paragraph" w:customStyle="1" w:styleId="xmsolistparagraph">
    <w:name w:val="x_msolistparagraph"/>
    <w:basedOn w:val="Normal"/>
    <w:rsid w:val="00EE534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2" w:lineRule="auto"/>
      <w:ind w:left="720"/>
    </w:pPr>
    <w:rPr>
      <w:rFonts w:ascii="Calibri" w:eastAsiaTheme="minorHAnsi" w:hAnsi="Calibri" w:cs="Calibri"/>
      <w:sz w:val="22"/>
      <w:szCs w:val="22"/>
      <w:bdr w:val="none" w:sz="0" w:space="0" w:color="auto"/>
      <w:lang w:val="en-GB" w:eastAsia="en-GB"/>
    </w:rPr>
  </w:style>
  <w:style w:type="paragraph" w:customStyle="1" w:styleId="xmsonormal">
    <w:name w:val="x_msonormal"/>
    <w:basedOn w:val="Normal"/>
    <w:rsid w:val="004D264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GB" w:eastAsia="en-GB"/>
    </w:rPr>
  </w:style>
  <w:style w:type="paragraph" w:customStyle="1" w:styleId="pf0">
    <w:name w:val="pf0"/>
    <w:basedOn w:val="Normal"/>
    <w:rsid w:val="008E09A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bdr w:val="none" w:sz="0" w:space="0" w:color="auto"/>
      <w:lang w:val="en-GB" w:eastAsia="en-GB"/>
    </w:rPr>
  </w:style>
  <w:style w:type="character" w:customStyle="1" w:styleId="cf01">
    <w:name w:val="cf01"/>
    <w:basedOn w:val="DefaultParagraphFont"/>
    <w:rsid w:val="008E09A8"/>
    <w:rPr>
      <w:rFonts w:ascii="Segoe UI" w:hAnsi="Segoe UI" w:cs="Segoe UI" w:hint="default"/>
    </w:rPr>
  </w:style>
  <w:style w:type="character" w:customStyle="1" w:styleId="ListParagraphChar">
    <w:name w:val="List Paragraph Char"/>
    <w:aliases w:val="F5 List Paragraph Char,List Paragraph1 Char,Dot pt Char,List Paragraph Char Char Char Char,Indicator Text Char,Colorful List - Accent 11 Char,Numbered Para 1 Char,Bullet 1 Char,Bullet Points Char,MAIN CONTENT Char,OBC Bullet Char"/>
    <w:basedOn w:val="DefaultParagraphFont"/>
    <w:link w:val="ListParagraph"/>
    <w:uiPriority w:val="34"/>
    <w:qFormat/>
    <w:locked/>
    <w:rsid w:val="000503A1"/>
    <w:rPr>
      <w:rFonts w:ascii="Calibri" w:eastAsiaTheme="minorHAnsi" w:hAnsi="Calibri" w:cs="Calibri"/>
      <w:sz w:val="22"/>
      <w:szCs w:val="22"/>
      <w:bdr w:val="none" w:sz="0" w:space="0" w:color="auto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E6E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EA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/>
    </w:pPr>
    <w:rPr>
      <w:rFonts w:asciiTheme="minorHAnsi" w:eastAsiaTheme="minorHAnsi" w:hAnsiTheme="minorHAnsi" w:cstheme="minorBidi"/>
      <w:sz w:val="20"/>
      <w:szCs w:val="20"/>
      <w:bdr w:val="none" w:sz="0" w:space="0" w:color="auto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6EAB"/>
    <w:rPr>
      <w:rFonts w:asciiTheme="minorHAnsi" w:eastAsiaTheme="minorHAnsi" w:hAnsiTheme="minorHAnsi" w:cstheme="minorBidi"/>
      <w:bdr w:val="none" w:sz="0" w:space="0" w:color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7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Mackay(BSOLCCG)\Downloads\Word%20template.dotx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8E50A76539E4AB2FB9866B2875699" ma:contentTypeVersion="18" ma:contentTypeDescription="Create a new document." ma:contentTypeScope="" ma:versionID="79803f17db33f392b19a5c0f626ea783">
  <xsd:schema xmlns:xsd="http://www.w3.org/2001/XMLSchema" xmlns:xs="http://www.w3.org/2001/XMLSchema" xmlns:p="http://schemas.microsoft.com/office/2006/metadata/properties" xmlns:ns2="f3df94cb-aa34-40d7-9ae2-0d09180e5c80" xmlns:ns3="6a238191-f2b4-4bab-9db5-e5c96b69d045" targetNamespace="http://schemas.microsoft.com/office/2006/metadata/properties" ma:root="true" ma:fieldsID="4a5033bd5706ef0f315d747223b4847a" ns2:_="" ns3:_="">
    <xsd:import namespace="f3df94cb-aa34-40d7-9ae2-0d09180e5c80"/>
    <xsd:import namespace="6a238191-f2b4-4bab-9db5-e5c96b69d0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f94cb-aa34-40d7-9ae2-0d09180e5c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9851852-fd9b-4c8d-b4a8-d78b10eacd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238191-f2b4-4bab-9db5-e5c96b69d04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729483b-33ac-4c74-b932-30d73d4a6b25}" ma:internalName="TaxCatchAll" ma:showField="CatchAllData" ma:web="6a238191-f2b4-4bab-9db5-e5c96b69d0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f94cb-aa34-40d7-9ae2-0d09180e5c80">
      <Terms xmlns="http://schemas.microsoft.com/office/infopath/2007/PartnerControls"/>
    </lcf76f155ced4ddcb4097134ff3c332f>
    <TaxCatchAll xmlns="6a238191-f2b4-4bab-9db5-e5c96b69d045" xsi:nil="true"/>
  </documentManagement>
</p:properties>
</file>

<file path=customXml/itemProps1.xml><?xml version="1.0" encoding="utf-8"?>
<ds:datastoreItem xmlns:ds="http://schemas.openxmlformats.org/officeDocument/2006/customXml" ds:itemID="{8A57C204-1896-4EFE-B357-CF26EACB8C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A8A6CA-93B1-4AD7-985C-AF8300DBE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df94cb-aa34-40d7-9ae2-0d09180e5c80"/>
    <ds:schemaRef ds:uri="6a238191-f2b4-4bab-9db5-e5c96b69d0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BC89F4-8519-4B93-96D1-3904AAB06A40}">
  <ds:schemaRefs>
    <ds:schemaRef ds:uri="http://schemas.microsoft.com/office/2006/metadata/properties"/>
    <ds:schemaRef ds:uri="http://schemas.microsoft.com/office/infopath/2007/PartnerControls"/>
    <ds:schemaRef ds:uri="f3df94cb-aa34-40d7-9ae2-0d09180e5c80"/>
    <ds:schemaRef ds:uri="6a238191-f2b4-4bab-9db5-e5c96b69d0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</Template>
  <TotalTime>0</TotalTime>
  <Pages>3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Mark Mackay (BSOL CCG)</dc:creator>
  <cp:lastModifiedBy>Andrew McKirgan (Birmingham and Solihull ICB)</cp:lastModifiedBy>
  <cp:revision>2</cp:revision>
  <cp:lastPrinted>2024-09-30T16:22:00Z</cp:lastPrinted>
  <dcterms:created xsi:type="dcterms:W3CDTF">2024-10-15T08:43:00Z</dcterms:created>
  <dcterms:modified xsi:type="dcterms:W3CDTF">2024-10-15T08:43:00Z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0x0101001C18E50A76539E4AB2FB9866B2875699</vt:lpwstr>
  </property>
  <property fmtid="{D5CDD505-2E9C-101B-9397-08002B2CF9AE}" pid="3" name="MediaServiceImageTags">
    <vt:lpwstr/>
  </property>
</Properties>
</file>